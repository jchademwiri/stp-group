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6173" w14:textId="7E8E7AAF" w:rsidR="00101F54" w:rsidRDefault="00101F54" w:rsidP="00314A06">
      <w:pPr>
        <w:rPr>
          <w:lang w:val="en-ZA"/>
        </w:rPr>
      </w:pPr>
    </w:p>
    <w:p w14:paraId="6014F459" w14:textId="574979C8" w:rsidR="00314A06" w:rsidRDefault="004123A3" w:rsidP="00314A06">
      <w:pPr>
        <w:rPr>
          <w:lang w:val="en-ZA"/>
        </w:rPr>
      </w:pPr>
      <w:r>
        <w:rPr>
          <w:lang w:val="en-ZA"/>
        </w:rPr>
        <w:t>STP Current Employees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730"/>
        <w:gridCol w:w="1964"/>
        <w:gridCol w:w="4322"/>
      </w:tblGrid>
      <w:tr w:rsidR="00314A06" w:rsidRPr="00314A06" w14:paraId="3D9ADC39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01408B5E" w14:textId="77777777" w:rsidR="00314A06" w:rsidRPr="00314A06" w:rsidRDefault="00314A06" w:rsidP="00314A0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Category</w:t>
            </w:r>
          </w:p>
        </w:tc>
        <w:tc>
          <w:tcPr>
            <w:tcW w:w="1177" w:type="pct"/>
            <w:noWrap/>
            <w:hideMark/>
          </w:tcPr>
          <w:p w14:paraId="242F5211" w14:textId="77777777" w:rsidR="00314A06" w:rsidRPr="00314A06" w:rsidRDefault="00314A06" w:rsidP="00314A0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Number of Employees</w:t>
            </w:r>
          </w:p>
        </w:tc>
        <w:tc>
          <w:tcPr>
            <w:tcW w:w="2363" w:type="pct"/>
            <w:noWrap/>
            <w:hideMark/>
          </w:tcPr>
          <w:p w14:paraId="466C2381" w14:textId="77777777" w:rsidR="00314A06" w:rsidRPr="00314A06" w:rsidRDefault="00314A06" w:rsidP="00314A0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Remarks</w:t>
            </w:r>
          </w:p>
        </w:tc>
      </w:tr>
      <w:tr w:rsidR="00314A06" w:rsidRPr="00314A06" w14:paraId="29E3DE86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78FF5C75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Total staff employed by STP</w:t>
            </w:r>
          </w:p>
        </w:tc>
        <w:tc>
          <w:tcPr>
            <w:tcW w:w="1177" w:type="pct"/>
            <w:noWrap/>
            <w:hideMark/>
          </w:tcPr>
          <w:p w14:paraId="778AE7F7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55</w:t>
            </w:r>
          </w:p>
        </w:tc>
        <w:tc>
          <w:tcPr>
            <w:tcW w:w="2363" w:type="pct"/>
            <w:noWrap/>
            <w:hideMark/>
          </w:tcPr>
          <w:p w14:paraId="26F1EB7D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Full-time &amp; part-time combined</w:t>
            </w:r>
          </w:p>
        </w:tc>
      </w:tr>
      <w:tr w:rsidR="00314A06" w:rsidRPr="00314A06" w14:paraId="30807DF1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25DC726E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Skilled staff</w:t>
            </w:r>
          </w:p>
        </w:tc>
        <w:tc>
          <w:tcPr>
            <w:tcW w:w="1177" w:type="pct"/>
            <w:noWrap/>
            <w:hideMark/>
          </w:tcPr>
          <w:p w14:paraId="151E9ED6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27</w:t>
            </w:r>
          </w:p>
        </w:tc>
        <w:tc>
          <w:tcPr>
            <w:tcW w:w="2363" w:type="pct"/>
            <w:noWrap/>
            <w:hideMark/>
          </w:tcPr>
          <w:p w14:paraId="52C0260C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Drivers, mechanics, operators, engineers, admin staff</w:t>
            </w:r>
          </w:p>
        </w:tc>
      </w:tr>
      <w:tr w:rsidR="00314A06" w:rsidRPr="00314A06" w14:paraId="2D810F75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4C6C4963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Unskilled staff</w:t>
            </w:r>
          </w:p>
        </w:tc>
        <w:tc>
          <w:tcPr>
            <w:tcW w:w="1177" w:type="pct"/>
            <w:noWrap/>
            <w:hideMark/>
          </w:tcPr>
          <w:p w14:paraId="714835B3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28</w:t>
            </w:r>
          </w:p>
        </w:tc>
        <w:tc>
          <w:tcPr>
            <w:tcW w:w="2363" w:type="pct"/>
            <w:noWrap/>
            <w:hideMark/>
          </w:tcPr>
          <w:p w14:paraId="7A4112F4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General workers, assistants, helpers</w:t>
            </w:r>
          </w:p>
        </w:tc>
      </w:tr>
      <w:tr w:rsidR="00314A06" w:rsidRPr="00314A06" w14:paraId="53549128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4B3AB5DF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</w:p>
        </w:tc>
        <w:tc>
          <w:tcPr>
            <w:tcW w:w="1177" w:type="pct"/>
            <w:noWrap/>
            <w:hideMark/>
          </w:tcPr>
          <w:p w14:paraId="266018F6" w14:textId="77777777" w:rsidR="00314A06" w:rsidRPr="00314A06" w:rsidRDefault="00314A06" w:rsidP="00314A06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ZA" w:eastAsia="en-ZA" w:bidi="ar-SA"/>
                <w14:ligatures w14:val="none"/>
              </w:rPr>
            </w:pPr>
          </w:p>
        </w:tc>
        <w:tc>
          <w:tcPr>
            <w:tcW w:w="2363" w:type="pct"/>
            <w:noWrap/>
            <w:hideMark/>
          </w:tcPr>
          <w:p w14:paraId="4FAA4CE3" w14:textId="77777777" w:rsidR="00314A06" w:rsidRPr="00314A06" w:rsidRDefault="00314A06" w:rsidP="00314A06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ZA" w:eastAsia="en-ZA" w:bidi="ar-SA"/>
                <w14:ligatures w14:val="none"/>
              </w:rPr>
            </w:pPr>
          </w:p>
        </w:tc>
      </w:tr>
      <w:tr w:rsidR="00314A06" w:rsidRPr="00314A06" w14:paraId="4BE7E1AA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6E518C90" w14:textId="77777777" w:rsidR="00314A06" w:rsidRPr="00314A06" w:rsidRDefault="00314A06" w:rsidP="00314A06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Total (Skilled + Unskilled)</w:t>
            </w:r>
          </w:p>
        </w:tc>
        <w:tc>
          <w:tcPr>
            <w:tcW w:w="1177" w:type="pct"/>
            <w:noWrap/>
            <w:hideMark/>
          </w:tcPr>
          <w:p w14:paraId="498A52C5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55</w:t>
            </w:r>
          </w:p>
        </w:tc>
        <w:tc>
          <w:tcPr>
            <w:tcW w:w="2363" w:type="pct"/>
            <w:noWrap/>
            <w:hideMark/>
          </w:tcPr>
          <w:p w14:paraId="5A961D1E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</w:p>
        </w:tc>
      </w:tr>
      <w:tr w:rsidR="00314A06" w:rsidRPr="00314A06" w14:paraId="2BF5CDA2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19C90177" w14:textId="77777777" w:rsidR="00314A06" w:rsidRPr="00314A06" w:rsidRDefault="00314A06" w:rsidP="00314A06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ZA" w:eastAsia="en-ZA" w:bidi="ar-SA"/>
                <w14:ligatures w14:val="none"/>
              </w:rPr>
            </w:pPr>
          </w:p>
        </w:tc>
        <w:tc>
          <w:tcPr>
            <w:tcW w:w="1177" w:type="pct"/>
            <w:noWrap/>
            <w:hideMark/>
          </w:tcPr>
          <w:p w14:paraId="4F49E961" w14:textId="77777777" w:rsidR="00314A06" w:rsidRPr="00314A06" w:rsidRDefault="00314A06" w:rsidP="00314A06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ZA" w:eastAsia="en-ZA" w:bidi="ar-SA"/>
                <w14:ligatures w14:val="none"/>
              </w:rPr>
            </w:pPr>
          </w:p>
        </w:tc>
        <w:tc>
          <w:tcPr>
            <w:tcW w:w="2363" w:type="pct"/>
            <w:noWrap/>
            <w:hideMark/>
          </w:tcPr>
          <w:p w14:paraId="618AFC16" w14:textId="77777777" w:rsidR="00314A06" w:rsidRPr="00314A06" w:rsidRDefault="00314A06" w:rsidP="00314A06">
            <w:pPr>
              <w:rPr>
                <w:rFonts w:ascii="Times New Roman" w:eastAsia="Times New Roman" w:hAnsi="Times New Roman" w:cs="Times New Roman"/>
                <w:kern w:val="0"/>
                <w:sz w:val="20"/>
                <w:lang w:val="en-ZA" w:eastAsia="en-ZA" w:bidi="ar-SA"/>
                <w14:ligatures w14:val="none"/>
              </w:rPr>
            </w:pPr>
          </w:p>
        </w:tc>
      </w:tr>
      <w:tr w:rsidR="00314A06" w:rsidRPr="00314A06" w14:paraId="16AF4E7E" w14:textId="77777777" w:rsidTr="00314A06">
        <w:trPr>
          <w:trHeight w:val="288"/>
        </w:trPr>
        <w:tc>
          <w:tcPr>
            <w:tcW w:w="1460" w:type="pct"/>
            <w:noWrap/>
            <w:hideMark/>
          </w:tcPr>
          <w:p w14:paraId="0FDE7A13" w14:textId="77777777" w:rsidR="00314A06" w:rsidRPr="00314A06" w:rsidRDefault="00314A06" w:rsidP="00314A06">
            <w:pPr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Number of employees unionized</w:t>
            </w:r>
          </w:p>
        </w:tc>
        <w:tc>
          <w:tcPr>
            <w:tcW w:w="1177" w:type="pct"/>
            <w:noWrap/>
            <w:hideMark/>
          </w:tcPr>
          <w:p w14:paraId="64FDE38C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  <w:r w:rsidRPr="00314A0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  <w:t>0</w:t>
            </w:r>
          </w:p>
        </w:tc>
        <w:tc>
          <w:tcPr>
            <w:tcW w:w="2363" w:type="pct"/>
            <w:noWrap/>
            <w:hideMark/>
          </w:tcPr>
          <w:p w14:paraId="7B0F57FC" w14:textId="77777777" w:rsidR="00314A06" w:rsidRPr="00314A06" w:rsidRDefault="00314A06" w:rsidP="00314A06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ZA" w:eastAsia="en-ZA" w:bidi="ar-SA"/>
                <w14:ligatures w14:val="none"/>
              </w:rPr>
            </w:pPr>
          </w:p>
        </w:tc>
      </w:tr>
    </w:tbl>
    <w:p w14:paraId="5030D566" w14:textId="77777777" w:rsidR="00314A06" w:rsidRPr="00314A06" w:rsidRDefault="00314A06" w:rsidP="00314A06">
      <w:pPr>
        <w:rPr>
          <w:lang w:val="en-ZA"/>
        </w:rPr>
      </w:pPr>
    </w:p>
    <w:sectPr w:rsidR="00314A06" w:rsidRPr="00314A06" w:rsidSect="000B1255">
      <w:headerReference w:type="default" r:id="rId9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CEFA" w14:textId="77777777" w:rsidR="00CC2BB3" w:rsidRDefault="00CC2BB3" w:rsidP="00FD368E">
      <w:pPr>
        <w:spacing w:after="0" w:line="240" w:lineRule="auto"/>
      </w:pPr>
      <w:r>
        <w:separator/>
      </w:r>
    </w:p>
  </w:endnote>
  <w:endnote w:type="continuationSeparator" w:id="0">
    <w:p w14:paraId="58D826F7" w14:textId="77777777" w:rsidR="00CC2BB3" w:rsidRDefault="00CC2BB3" w:rsidP="00FD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7C10" w14:textId="77777777" w:rsidR="00CC2BB3" w:rsidRDefault="00CC2BB3" w:rsidP="00FD368E">
      <w:pPr>
        <w:spacing w:after="0" w:line="240" w:lineRule="auto"/>
      </w:pPr>
      <w:r>
        <w:separator/>
      </w:r>
    </w:p>
  </w:footnote>
  <w:footnote w:type="continuationSeparator" w:id="0">
    <w:p w14:paraId="4E304B5F" w14:textId="77777777" w:rsidR="00CC2BB3" w:rsidRDefault="00CC2BB3" w:rsidP="00FD3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DA0C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B37D50" wp14:editId="22DB2741">
          <wp:simplePos x="0" y="0"/>
          <wp:positionH relativeFrom="page">
            <wp:posOffset>1520</wp:posOffset>
          </wp:positionH>
          <wp:positionV relativeFrom="paragraph">
            <wp:posOffset>-440267</wp:posOffset>
          </wp:positionV>
          <wp:extent cx="7543453" cy="10670337"/>
          <wp:effectExtent l="0" t="0" r="635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453" cy="10670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B3"/>
    <w:rsid w:val="0004042A"/>
    <w:rsid w:val="000B1255"/>
    <w:rsid w:val="000B3917"/>
    <w:rsid w:val="00101F54"/>
    <w:rsid w:val="00116166"/>
    <w:rsid w:val="002A006A"/>
    <w:rsid w:val="002C5D5C"/>
    <w:rsid w:val="00314A06"/>
    <w:rsid w:val="003919B3"/>
    <w:rsid w:val="003A5B81"/>
    <w:rsid w:val="004123A3"/>
    <w:rsid w:val="004728DC"/>
    <w:rsid w:val="00493538"/>
    <w:rsid w:val="0054625A"/>
    <w:rsid w:val="005C1FDD"/>
    <w:rsid w:val="00600AD6"/>
    <w:rsid w:val="007349EC"/>
    <w:rsid w:val="00784542"/>
    <w:rsid w:val="0085096F"/>
    <w:rsid w:val="00A95249"/>
    <w:rsid w:val="00AB54D7"/>
    <w:rsid w:val="00AE3FEE"/>
    <w:rsid w:val="00B92B50"/>
    <w:rsid w:val="00C86941"/>
    <w:rsid w:val="00CC2BB3"/>
    <w:rsid w:val="00E307BD"/>
    <w:rsid w:val="00E34585"/>
    <w:rsid w:val="00E70182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22E38"/>
  <w15:chartTrackingRefBased/>
  <w15:docId w15:val="{F0F8ED2A-2675-43C1-85FE-A05D600C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table" w:styleId="TableGridLight">
    <w:name w:val="Grid Table Light"/>
    <w:basedOn w:val="TableNormal"/>
    <w:uiPriority w:val="40"/>
    <w:rsid w:val="00314A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counts%20Manager\Sithembe%20Transportation%20&amp;%20Projects\Sithembe%20-%20Documents\04%20Letterhead\STP%20New%20Company%20Letterhead%20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03B3BF8D-5C6A-4D53-9AD9-D5515F496C4D}"/>
</file>

<file path=customXml/itemProps2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0b74bfe4-0a1a-41a5-8aa2-ee1653790b5c"/>
    <ds:schemaRef ds:uri="ce78570e-075e-478c-b493-1d892a9413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STP New Company Letterhead V4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Manager</dc:creator>
  <cp:keywords/>
  <dc:description/>
  <cp:lastModifiedBy>Accounts Sithembe</cp:lastModifiedBy>
  <cp:revision>4</cp:revision>
  <cp:lastPrinted>2025-08-19T14:31:00Z</cp:lastPrinted>
  <dcterms:created xsi:type="dcterms:W3CDTF">2025-08-19T14:29:00Z</dcterms:created>
  <dcterms:modified xsi:type="dcterms:W3CDTF">2025-08-19T14:31:00Z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