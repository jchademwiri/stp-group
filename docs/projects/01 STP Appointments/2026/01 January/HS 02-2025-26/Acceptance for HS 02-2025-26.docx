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C553" w14:textId="77777777" w:rsidR="00467C1C" w:rsidRPr="00467C1C" w:rsidRDefault="00467C1C" w:rsidP="00467C1C">
      <w:pPr>
        <w:rPr>
          <w:rFonts w:ascii="Aptos" w:hAnsi="Aptos"/>
          <w:sz w:val="24"/>
          <w:szCs w:val="22"/>
          <w:lang w:val="en-ZA"/>
        </w:rPr>
      </w:pPr>
      <w:r w:rsidRPr="00467C1C">
        <w:rPr>
          <w:rFonts w:ascii="Aptos" w:hAnsi="Aptos"/>
          <w:sz w:val="24"/>
          <w:szCs w:val="22"/>
          <w:lang w:val="en-ZA"/>
        </w:rPr>
        <w:t>Dear Sir/Madam,</w:t>
      </w:r>
    </w:p>
    <w:p w14:paraId="46EDFA50" w14:textId="77777777" w:rsidR="00467C1C" w:rsidRPr="00467C1C" w:rsidRDefault="00467C1C" w:rsidP="00467C1C">
      <w:pPr>
        <w:rPr>
          <w:rFonts w:ascii="Aptos" w:hAnsi="Aptos"/>
          <w:sz w:val="24"/>
          <w:szCs w:val="22"/>
          <w:lang w:val="en-ZA"/>
        </w:rPr>
      </w:pPr>
      <w:r w:rsidRPr="00467C1C">
        <w:rPr>
          <w:rFonts w:ascii="Aptos" w:hAnsi="Aptos"/>
          <w:sz w:val="24"/>
          <w:szCs w:val="22"/>
          <w:lang w:val="en-ZA"/>
        </w:rPr>
        <w:t>We hereby acknowledge receipt of the Allocation Letter for Region 5 and confirm our formal acceptance of the appointment.</w:t>
      </w:r>
    </w:p>
    <w:p w14:paraId="32A89DE3" w14:textId="77777777" w:rsidR="00467C1C" w:rsidRPr="00467C1C" w:rsidRDefault="00467C1C" w:rsidP="00467C1C">
      <w:pPr>
        <w:rPr>
          <w:rFonts w:ascii="Aptos" w:hAnsi="Aptos"/>
          <w:sz w:val="24"/>
          <w:szCs w:val="22"/>
          <w:lang w:val="en-ZA"/>
        </w:rPr>
      </w:pPr>
      <w:r w:rsidRPr="00467C1C">
        <w:rPr>
          <w:rFonts w:ascii="Aptos" w:hAnsi="Aptos"/>
          <w:sz w:val="24"/>
          <w:szCs w:val="22"/>
          <w:lang w:val="en-ZA"/>
        </w:rPr>
        <w:t>We appreciate the opportunity and confirm our commitment to executing the scope of work in accordance with the terms and conditions stipulated in the allocation letter.</w:t>
      </w:r>
    </w:p>
    <w:p w14:paraId="09BDEA9B" w14:textId="77777777" w:rsidR="00467C1C" w:rsidRPr="00467C1C" w:rsidRDefault="00467C1C" w:rsidP="00467C1C">
      <w:pPr>
        <w:rPr>
          <w:rFonts w:ascii="Aptos" w:hAnsi="Aptos"/>
          <w:sz w:val="24"/>
          <w:szCs w:val="22"/>
          <w:lang w:val="en-ZA"/>
        </w:rPr>
      </w:pPr>
      <w:r w:rsidRPr="00467C1C">
        <w:rPr>
          <w:rFonts w:ascii="Aptos" w:hAnsi="Aptos"/>
          <w:sz w:val="24"/>
          <w:szCs w:val="22"/>
          <w:lang w:val="en-ZA"/>
        </w:rPr>
        <w:t>Kindly advise on any further documentation or commencement requirements.</w:t>
      </w:r>
    </w:p>
    <w:p w14:paraId="55DDE751" w14:textId="77777777" w:rsidR="00467C1C" w:rsidRPr="00467C1C" w:rsidRDefault="00467C1C" w:rsidP="00467C1C">
      <w:pPr>
        <w:rPr>
          <w:rFonts w:ascii="Aptos" w:hAnsi="Aptos"/>
          <w:sz w:val="24"/>
          <w:szCs w:val="22"/>
          <w:lang w:val="en-ZA"/>
        </w:rPr>
      </w:pPr>
      <w:r w:rsidRPr="00467C1C">
        <w:rPr>
          <w:rFonts w:ascii="Aptos" w:hAnsi="Aptos"/>
          <w:sz w:val="24"/>
          <w:szCs w:val="22"/>
          <w:lang w:val="en-ZA"/>
        </w:rPr>
        <w:t>Yours faithfully,</w:t>
      </w:r>
      <w:r w:rsidRPr="00467C1C">
        <w:rPr>
          <w:rFonts w:ascii="Aptos" w:hAnsi="Aptos"/>
          <w:sz w:val="24"/>
          <w:szCs w:val="22"/>
          <w:lang w:val="en-ZA"/>
        </w:rPr>
        <w:br/>
        <w:t>For and on behalf of</w:t>
      </w:r>
      <w:r w:rsidRPr="00467C1C">
        <w:rPr>
          <w:rFonts w:ascii="Aptos" w:hAnsi="Aptos"/>
          <w:sz w:val="24"/>
          <w:szCs w:val="22"/>
          <w:lang w:val="en-ZA"/>
        </w:rPr>
        <w:br/>
        <w:t>Sithembe Transportation and Projects</w:t>
      </w:r>
    </w:p>
    <w:p w14:paraId="47573247" w14:textId="77777777" w:rsidR="00467C1C" w:rsidRPr="00467C1C" w:rsidRDefault="00467C1C" w:rsidP="00467C1C">
      <w:pPr>
        <w:rPr>
          <w:rFonts w:ascii="Aptos" w:hAnsi="Aptos"/>
          <w:sz w:val="24"/>
          <w:szCs w:val="22"/>
          <w:lang w:val="en-ZA"/>
        </w:rPr>
      </w:pPr>
    </w:p>
    <w:p w14:paraId="1527D3AF" w14:textId="63BE2FBC" w:rsidR="00467C1C" w:rsidRPr="00467C1C" w:rsidRDefault="00467C1C" w:rsidP="00467C1C">
      <w:pPr>
        <w:rPr>
          <w:rFonts w:ascii="Aptos" w:hAnsi="Aptos"/>
          <w:sz w:val="24"/>
          <w:szCs w:val="22"/>
          <w:lang w:val="en-ZA"/>
        </w:rPr>
      </w:pPr>
      <w:r>
        <w:rPr>
          <w:rFonts w:ascii="Aptos" w:hAnsi="Aptos"/>
          <w:noProof/>
          <w:sz w:val="24"/>
          <w:szCs w:val="22"/>
          <w:lang w:val="en-ZA"/>
        </w:rPr>
        <w:drawing>
          <wp:inline distT="0" distB="0" distL="0" distR="0" wp14:anchorId="123A1ADD" wp14:editId="595D64A3">
            <wp:extent cx="1174507" cy="388553"/>
            <wp:effectExtent l="0" t="0" r="0" b="0"/>
            <wp:docPr id="12804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15105" name="Picture 12804151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279" cy="39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B0DC" w14:textId="5907A8AB" w:rsidR="00467C1C" w:rsidRPr="00467C1C" w:rsidRDefault="00467C1C" w:rsidP="00467C1C">
      <w:pPr>
        <w:spacing w:after="0" w:line="240" w:lineRule="auto"/>
        <w:rPr>
          <w:rFonts w:ascii="Aptos" w:hAnsi="Aptos"/>
          <w:sz w:val="24"/>
          <w:szCs w:val="22"/>
          <w:lang w:val="en-ZA"/>
        </w:rPr>
      </w:pPr>
      <w:r w:rsidRPr="00467C1C">
        <w:rPr>
          <w:rFonts w:ascii="Aptos" w:hAnsi="Aptos"/>
          <w:sz w:val="24"/>
          <w:szCs w:val="22"/>
          <w:lang w:val="en-ZA"/>
        </w:rPr>
        <w:t>Muzi Vincent Lukhele</w:t>
      </w:r>
    </w:p>
    <w:p w14:paraId="185CBBCE" w14:textId="0E2594C7" w:rsidR="00467C1C" w:rsidRPr="00467C1C" w:rsidRDefault="00467C1C" w:rsidP="00467C1C">
      <w:pPr>
        <w:spacing w:after="0" w:line="240" w:lineRule="auto"/>
        <w:rPr>
          <w:rFonts w:ascii="Aptos" w:hAnsi="Aptos"/>
          <w:sz w:val="24"/>
          <w:szCs w:val="22"/>
          <w:lang w:val="en-ZA"/>
        </w:rPr>
      </w:pPr>
      <w:r w:rsidRPr="00467C1C">
        <w:rPr>
          <w:rFonts w:ascii="Aptos" w:hAnsi="Aptos"/>
          <w:sz w:val="24"/>
          <w:szCs w:val="22"/>
          <w:lang w:val="en-ZA"/>
        </w:rPr>
        <w:t>Director</w:t>
      </w:r>
    </w:p>
    <w:p w14:paraId="55A3296C" w14:textId="566465A1" w:rsidR="00101F54" w:rsidRPr="00467C1C" w:rsidRDefault="00101F54" w:rsidP="00467C1C">
      <w:pPr>
        <w:rPr>
          <w:rFonts w:ascii="Aptos" w:hAnsi="Aptos"/>
          <w:sz w:val="24"/>
          <w:szCs w:val="22"/>
        </w:rPr>
      </w:pPr>
    </w:p>
    <w:sectPr w:rsidR="00101F54" w:rsidRPr="00467C1C" w:rsidSect="000B1255">
      <w:headerReference w:type="default" r:id="rId10"/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D1EC" w14:textId="77777777" w:rsidR="00ED6898" w:rsidRDefault="00ED6898" w:rsidP="00FD368E">
      <w:pPr>
        <w:spacing w:after="0" w:line="240" w:lineRule="auto"/>
      </w:pPr>
      <w:r>
        <w:separator/>
      </w:r>
    </w:p>
  </w:endnote>
  <w:endnote w:type="continuationSeparator" w:id="0">
    <w:p w14:paraId="5144C06A" w14:textId="77777777" w:rsidR="00ED6898" w:rsidRDefault="00ED6898" w:rsidP="00FD3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1C74A" w14:textId="77777777" w:rsidR="00ED6898" w:rsidRDefault="00ED6898" w:rsidP="00FD368E">
      <w:pPr>
        <w:spacing w:after="0" w:line="240" w:lineRule="auto"/>
      </w:pPr>
      <w:r>
        <w:separator/>
      </w:r>
    </w:p>
  </w:footnote>
  <w:footnote w:type="continuationSeparator" w:id="0">
    <w:p w14:paraId="2627F8E7" w14:textId="77777777" w:rsidR="00ED6898" w:rsidRDefault="00ED6898" w:rsidP="00FD3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C58C3" w14:textId="77777777" w:rsidR="002C5D5C" w:rsidRDefault="002C5D5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F33EB70" wp14:editId="238704E4">
          <wp:simplePos x="0" y="0"/>
          <wp:positionH relativeFrom="page">
            <wp:posOffset>1520</wp:posOffset>
          </wp:positionH>
          <wp:positionV relativeFrom="paragraph">
            <wp:posOffset>-440267</wp:posOffset>
          </wp:positionV>
          <wp:extent cx="7543453" cy="10670337"/>
          <wp:effectExtent l="0" t="0" r="635" b="0"/>
          <wp:wrapNone/>
          <wp:docPr id="1677264424" name="Picture 1677264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64424" name="Picture 1677264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453" cy="106703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1C"/>
    <w:rsid w:val="0004042A"/>
    <w:rsid w:val="000B1255"/>
    <w:rsid w:val="000B3917"/>
    <w:rsid w:val="00101F54"/>
    <w:rsid w:val="00116166"/>
    <w:rsid w:val="002A006A"/>
    <w:rsid w:val="002C5D5C"/>
    <w:rsid w:val="003919B3"/>
    <w:rsid w:val="00467C1C"/>
    <w:rsid w:val="004728DC"/>
    <w:rsid w:val="00493538"/>
    <w:rsid w:val="005C1FDD"/>
    <w:rsid w:val="00600AD6"/>
    <w:rsid w:val="007349EC"/>
    <w:rsid w:val="00784542"/>
    <w:rsid w:val="0085096F"/>
    <w:rsid w:val="00A95249"/>
    <w:rsid w:val="00AB54D7"/>
    <w:rsid w:val="00AE3FEE"/>
    <w:rsid w:val="00B92B50"/>
    <w:rsid w:val="00C430B9"/>
    <w:rsid w:val="00C86941"/>
    <w:rsid w:val="00E307BD"/>
    <w:rsid w:val="00E34585"/>
    <w:rsid w:val="00E70182"/>
    <w:rsid w:val="00ED6898"/>
    <w:rsid w:val="00FD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47A0C"/>
  <w15:chartTrackingRefBased/>
  <w15:docId w15:val="{88AEF694-7222-4606-A177-8B4A12FF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counts%20Manager\Sithembe%20Transportation%20&amp;%20Projects\Sithembe%20-%20Documents\04%20Letterhead\STP%20New%20Company%20Letterhead%20V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06526292a1cdf05ddd28290d9d5cefc0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7c328d9dc756338876b7a8b0925a4062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Props1.xml><?xml version="1.0" encoding="utf-8"?>
<ds:datastoreItem xmlns:ds="http://schemas.openxmlformats.org/officeDocument/2006/customXml" ds:itemID="{F77FF4CE-D529-4AA4-ACF2-F5823C0E4299}"/>
</file>

<file path=customXml/itemProps2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3BFA0-4CD3-4132-879A-6527A4103FEA}">
  <ds:schemaRefs>
    <ds:schemaRef ds:uri="http://schemas.microsoft.com/office/2006/metadata/properties"/>
    <ds:schemaRef ds:uri="http://schemas.microsoft.com/office/infopath/2007/PartnerControls"/>
    <ds:schemaRef ds:uri="ce78570e-075e-478c-b493-1d892a9413a1"/>
    <ds:schemaRef ds:uri="0b74bfe4-0a1a-41a5-8aa2-ee1653790b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STP New Company Letterhead V4</Template>
  <TotalTime>3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Manager</dc:creator>
  <cp:keywords/>
  <dc:description/>
  <cp:lastModifiedBy>Accounts Sithembe</cp:lastModifiedBy>
  <cp:revision>1</cp:revision>
  <cp:lastPrinted>2023-05-09T12:35:00Z</cp:lastPrinted>
  <dcterms:created xsi:type="dcterms:W3CDTF">2026-02-25T06:41:00Z</dcterms:created>
  <dcterms:modified xsi:type="dcterms:W3CDTF">2026-02-25T06:44:00Z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  <property fmtid="{D5CDD505-2E9C-101B-9397-08002B2CF9AE}" pid="3" name="MediaServiceImageTags">
    <vt:lpwstr/>
  </property>
</Properties>
</file>