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866C" w14:textId="77777777" w:rsidR="0050353C" w:rsidRDefault="0050353C" w:rsidP="00247A3F">
      <w:pPr>
        <w:rPr>
          <w:rFonts w:asciiTheme="minorHAnsi" w:hAnsiTheme="minorHAnsi"/>
          <w:b/>
          <w:bCs/>
          <w:sz w:val="28"/>
          <w:szCs w:val="28"/>
          <w:u w:val="single"/>
        </w:rPr>
      </w:pPr>
    </w:p>
    <w:p w14:paraId="7D1C7010" w14:textId="77777777" w:rsidR="0050353C" w:rsidRDefault="0050353C" w:rsidP="00247A3F">
      <w:pPr>
        <w:rPr>
          <w:rFonts w:asciiTheme="minorHAnsi" w:hAnsiTheme="minorHAnsi"/>
          <w:b/>
          <w:bCs/>
          <w:sz w:val="28"/>
          <w:szCs w:val="28"/>
          <w:u w:val="single"/>
        </w:rPr>
      </w:pPr>
    </w:p>
    <w:p w14:paraId="05BA6F9F" w14:textId="77777777" w:rsidR="003D743C" w:rsidRDefault="003D743C" w:rsidP="00247A3F">
      <w:pPr>
        <w:rPr>
          <w:rFonts w:asciiTheme="minorHAnsi" w:hAnsiTheme="minorHAnsi"/>
          <w:b/>
          <w:bCs/>
          <w:sz w:val="28"/>
          <w:szCs w:val="28"/>
          <w:u w:val="single"/>
        </w:rPr>
      </w:pPr>
    </w:p>
    <w:p w14:paraId="55B97EDA" w14:textId="77777777" w:rsidR="003D743C" w:rsidRDefault="003D743C" w:rsidP="00247A3F">
      <w:pPr>
        <w:rPr>
          <w:rFonts w:asciiTheme="minorHAnsi" w:hAnsiTheme="minorHAnsi"/>
          <w:b/>
          <w:bCs/>
          <w:sz w:val="28"/>
          <w:szCs w:val="28"/>
          <w:u w:val="single"/>
        </w:rPr>
      </w:pPr>
    </w:p>
    <w:p w14:paraId="4A151453" w14:textId="5C58CCE6" w:rsidR="00247A3F" w:rsidRPr="00F51C80" w:rsidRDefault="00CB785F" w:rsidP="00247A3F">
      <w:pPr>
        <w:rPr>
          <w:rFonts w:asciiTheme="minorHAnsi" w:hAnsi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/>
          <w:b/>
          <w:bCs/>
          <w:sz w:val="28"/>
          <w:szCs w:val="28"/>
          <w:u w:val="single"/>
        </w:rPr>
        <w:t xml:space="preserve"> </w:t>
      </w:r>
      <w:r w:rsidR="00247A3F" w:rsidRPr="00F51C80">
        <w:rPr>
          <w:rFonts w:asciiTheme="minorHAnsi" w:hAnsiTheme="minorHAnsi"/>
          <w:b/>
          <w:bCs/>
          <w:sz w:val="28"/>
          <w:szCs w:val="28"/>
          <w:u w:val="single"/>
        </w:rPr>
        <w:t>CERTIFICATE OF AUTHORITY FOR SIGNATOR</w:t>
      </w:r>
      <w:r w:rsidR="00CE7B61">
        <w:rPr>
          <w:rFonts w:asciiTheme="minorHAnsi" w:hAnsiTheme="minorHAnsi"/>
          <w:b/>
          <w:bCs/>
          <w:sz w:val="28"/>
          <w:szCs w:val="28"/>
          <w:u w:val="single"/>
        </w:rPr>
        <w:t>Y</w:t>
      </w:r>
    </w:p>
    <w:p w14:paraId="25B9927D" w14:textId="77777777" w:rsidR="00247A3F" w:rsidRPr="00F51C80" w:rsidRDefault="00247A3F" w:rsidP="00247A3F">
      <w:pPr>
        <w:rPr>
          <w:rFonts w:asciiTheme="minorHAnsi" w:hAnsiTheme="minorHAnsi"/>
          <w:sz w:val="28"/>
          <w:szCs w:val="28"/>
        </w:rPr>
      </w:pPr>
    </w:p>
    <w:p w14:paraId="5B35932F" w14:textId="77777777" w:rsidR="00247A3F" w:rsidRPr="00F51C80" w:rsidRDefault="00247A3F" w:rsidP="00247A3F">
      <w:pPr>
        <w:rPr>
          <w:rFonts w:asciiTheme="minorHAnsi" w:hAnsiTheme="minorHAnsi"/>
          <w:b/>
          <w:bCs/>
          <w:sz w:val="28"/>
          <w:szCs w:val="28"/>
          <w:u w:val="single"/>
        </w:rPr>
      </w:pPr>
    </w:p>
    <w:p w14:paraId="7CEB6FC0" w14:textId="34C30C06" w:rsidR="00A319EE" w:rsidRDefault="00A319EE" w:rsidP="00A319EE">
      <w:pPr>
        <w:rPr>
          <w:rFonts w:asciiTheme="minorHAnsi" w:hAnsiTheme="minorHAnsi"/>
          <w:sz w:val="24"/>
          <w:szCs w:val="24"/>
        </w:rPr>
      </w:pPr>
      <w:r w:rsidRPr="00F51C80">
        <w:rPr>
          <w:rFonts w:asciiTheme="minorHAnsi" w:hAnsiTheme="minorHAnsi"/>
          <w:sz w:val="24"/>
          <w:szCs w:val="24"/>
        </w:rPr>
        <w:t>By resolution of the board of directors, on</w:t>
      </w:r>
      <w:r w:rsidR="00577A48">
        <w:rPr>
          <w:rFonts w:asciiTheme="minorHAnsi" w:hAnsiTheme="minorHAnsi"/>
          <w:sz w:val="24"/>
          <w:szCs w:val="24"/>
        </w:rPr>
        <w:t xml:space="preserve"> </w:t>
      </w:r>
      <w:r w:rsidR="00473090">
        <w:rPr>
          <w:rFonts w:asciiTheme="minorHAnsi" w:hAnsiTheme="minorHAnsi"/>
          <w:sz w:val="24"/>
          <w:szCs w:val="24"/>
        </w:rPr>
        <w:t>2</w:t>
      </w:r>
      <w:r w:rsidR="00AE208A">
        <w:rPr>
          <w:rFonts w:asciiTheme="minorHAnsi" w:hAnsiTheme="minorHAnsi"/>
          <w:sz w:val="24"/>
          <w:szCs w:val="24"/>
        </w:rPr>
        <w:t>7</w:t>
      </w:r>
      <w:r w:rsidR="0059638A">
        <w:rPr>
          <w:rFonts w:asciiTheme="minorHAnsi" w:hAnsiTheme="minorHAnsi"/>
          <w:sz w:val="24"/>
          <w:szCs w:val="24"/>
        </w:rPr>
        <w:t xml:space="preserve"> </w:t>
      </w:r>
      <w:r w:rsidR="00E36DEB">
        <w:rPr>
          <w:rFonts w:asciiTheme="minorHAnsi" w:hAnsiTheme="minorHAnsi"/>
          <w:sz w:val="24"/>
          <w:szCs w:val="24"/>
        </w:rPr>
        <w:t>February</w:t>
      </w:r>
      <w:r w:rsidR="00BF0953">
        <w:rPr>
          <w:rFonts w:asciiTheme="minorHAnsi" w:hAnsiTheme="minorHAnsi"/>
          <w:sz w:val="24"/>
          <w:szCs w:val="24"/>
        </w:rPr>
        <w:t xml:space="preserve"> 2026</w:t>
      </w:r>
      <w:r w:rsidRPr="00F51C80">
        <w:rPr>
          <w:rFonts w:asciiTheme="minorHAnsi" w:hAnsiTheme="minorHAnsi"/>
          <w:sz w:val="24"/>
          <w:szCs w:val="24"/>
        </w:rPr>
        <w:t xml:space="preserve"> at – </w:t>
      </w:r>
      <w:r w:rsidR="000666A6">
        <w:rPr>
          <w:rFonts w:asciiTheme="minorHAnsi" w:hAnsiTheme="minorHAnsi"/>
          <w:sz w:val="24"/>
          <w:szCs w:val="24"/>
        </w:rPr>
        <w:t xml:space="preserve">285 ERASMUS </w:t>
      </w:r>
      <w:r w:rsidR="00B52A28">
        <w:rPr>
          <w:rFonts w:asciiTheme="minorHAnsi" w:hAnsiTheme="minorHAnsi"/>
          <w:sz w:val="24"/>
          <w:szCs w:val="24"/>
        </w:rPr>
        <w:t>AVENUE, CENTURION</w:t>
      </w:r>
      <w:r w:rsidRPr="00F51C80">
        <w:rPr>
          <w:rFonts w:asciiTheme="minorHAnsi" w:hAnsiTheme="minorHAnsi"/>
          <w:sz w:val="24"/>
          <w:szCs w:val="24"/>
        </w:rPr>
        <w:t xml:space="preserve">, </w:t>
      </w:r>
      <w:r w:rsidR="000666A6">
        <w:rPr>
          <w:rFonts w:asciiTheme="minorHAnsi" w:hAnsiTheme="minorHAnsi"/>
          <w:sz w:val="24"/>
          <w:szCs w:val="24"/>
        </w:rPr>
        <w:t>0157</w:t>
      </w:r>
      <w:r w:rsidRPr="00F51C80">
        <w:rPr>
          <w:rFonts w:asciiTheme="minorHAnsi" w:hAnsiTheme="minorHAnsi"/>
          <w:sz w:val="24"/>
          <w:szCs w:val="24"/>
        </w:rPr>
        <w:t xml:space="preserve">, Mr </w:t>
      </w:r>
      <w:r w:rsidR="00F86EFD">
        <w:rPr>
          <w:rFonts w:asciiTheme="minorHAnsi" w:hAnsiTheme="minorHAnsi"/>
          <w:sz w:val="24"/>
          <w:szCs w:val="24"/>
        </w:rPr>
        <w:t>Muzi Vincent</w:t>
      </w:r>
      <w:r>
        <w:rPr>
          <w:rFonts w:asciiTheme="minorHAnsi" w:hAnsiTheme="minorHAnsi"/>
          <w:sz w:val="24"/>
          <w:szCs w:val="24"/>
        </w:rPr>
        <w:t xml:space="preserve"> Lukhele</w:t>
      </w:r>
      <w:r w:rsidRPr="00F51C80">
        <w:rPr>
          <w:rFonts w:asciiTheme="minorHAnsi" w:hAnsiTheme="minorHAnsi"/>
          <w:sz w:val="24"/>
          <w:szCs w:val="24"/>
        </w:rPr>
        <w:t xml:space="preserve"> whose signature appears below, has been duly authorized to sign all documents in connection with </w:t>
      </w:r>
      <w:r>
        <w:rPr>
          <w:rFonts w:asciiTheme="minorHAnsi" w:hAnsiTheme="minorHAnsi"/>
          <w:sz w:val="24"/>
          <w:szCs w:val="24"/>
        </w:rPr>
        <w:t xml:space="preserve">the </w:t>
      </w:r>
      <w:r w:rsidR="00B846C4" w:rsidRPr="00F51C80">
        <w:rPr>
          <w:rFonts w:asciiTheme="minorHAnsi" w:hAnsiTheme="minorHAnsi"/>
          <w:sz w:val="24"/>
          <w:szCs w:val="24"/>
        </w:rPr>
        <w:t>tender.</w:t>
      </w:r>
    </w:p>
    <w:p w14:paraId="622163E4" w14:textId="77777777" w:rsidR="00D96E85" w:rsidRDefault="00D96E85" w:rsidP="00A319EE">
      <w:pPr>
        <w:rPr>
          <w:rFonts w:asciiTheme="minorHAnsi" w:hAnsiTheme="minorHAnsi"/>
          <w:sz w:val="24"/>
          <w:szCs w:val="24"/>
        </w:rPr>
      </w:pPr>
    </w:p>
    <w:p w14:paraId="0665722F" w14:textId="77777777" w:rsidR="00D96E85" w:rsidRDefault="00D96E85" w:rsidP="00A319EE">
      <w:pPr>
        <w:rPr>
          <w:rFonts w:asciiTheme="minorHAnsi" w:hAnsiTheme="minorHAnsi"/>
          <w:sz w:val="24"/>
          <w:szCs w:val="24"/>
        </w:rPr>
      </w:pPr>
    </w:p>
    <w:p w14:paraId="577524DA" w14:textId="77777777" w:rsidR="00D96E85" w:rsidRPr="00F51C80" w:rsidRDefault="00D96E85" w:rsidP="00A319EE">
      <w:pPr>
        <w:rPr>
          <w:rFonts w:asciiTheme="minorHAnsi" w:hAnsiTheme="minorHAnsi"/>
          <w:sz w:val="22"/>
          <w:szCs w:val="22"/>
        </w:rPr>
      </w:pPr>
    </w:p>
    <w:p w14:paraId="6F2B1E1F" w14:textId="77777777" w:rsidR="00A319EE" w:rsidRPr="00F51C80" w:rsidRDefault="00A319EE" w:rsidP="00A319EE">
      <w:pPr>
        <w:rPr>
          <w:rFonts w:asciiTheme="minorHAnsi" w:hAnsiTheme="minorHAnsi"/>
          <w:b/>
          <w:bCs/>
          <w:sz w:val="24"/>
          <w:szCs w:val="24"/>
        </w:rPr>
      </w:pPr>
    </w:p>
    <w:p w14:paraId="0B1DD2FC" w14:textId="51BD17FF" w:rsidR="00A319EE" w:rsidRDefault="0036768F" w:rsidP="00A319E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TENDER</w:t>
      </w:r>
      <w:r w:rsidR="003D6573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373952">
        <w:rPr>
          <w:rFonts w:asciiTheme="minorHAnsi" w:hAnsiTheme="minorHAnsi"/>
          <w:b/>
          <w:bCs/>
          <w:sz w:val="24"/>
          <w:szCs w:val="24"/>
        </w:rPr>
        <w:t>NUMBER</w:t>
      </w:r>
      <w:r w:rsidR="005C36E1">
        <w:rPr>
          <w:rFonts w:asciiTheme="minorHAnsi" w:hAnsiTheme="minorHAnsi"/>
          <w:b/>
          <w:bCs/>
          <w:sz w:val="24"/>
          <w:szCs w:val="24"/>
        </w:rPr>
        <w:t>:</w:t>
      </w:r>
      <w:r w:rsidR="00473090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AE208A" w:rsidRPr="00AE208A">
        <w:rPr>
          <w:rFonts w:asciiTheme="minorHAnsi" w:hAnsiTheme="minorHAnsi"/>
          <w:b/>
          <w:bCs/>
          <w:sz w:val="24"/>
          <w:szCs w:val="24"/>
        </w:rPr>
        <w:t>HS 02-2025.26</w:t>
      </w:r>
    </w:p>
    <w:p w14:paraId="5FF5A763" w14:textId="77777777" w:rsidR="005C36E1" w:rsidRPr="00F51C80" w:rsidRDefault="005C36E1" w:rsidP="00A319EE">
      <w:pPr>
        <w:rPr>
          <w:rFonts w:asciiTheme="minorHAnsi" w:hAnsiTheme="minorHAnsi"/>
          <w:b/>
          <w:bCs/>
          <w:sz w:val="24"/>
          <w:szCs w:val="24"/>
        </w:rPr>
      </w:pPr>
    </w:p>
    <w:p w14:paraId="2C096448" w14:textId="1419C901" w:rsidR="005C36E1" w:rsidRDefault="00D328C4" w:rsidP="00D328C4">
      <w:pPr>
        <w:jc w:val="both"/>
        <w:rPr>
          <w:rFonts w:asciiTheme="minorHAnsi" w:hAnsiTheme="minorHAnsi"/>
          <w:b/>
          <w:bCs/>
          <w:sz w:val="24"/>
          <w:szCs w:val="24"/>
        </w:rPr>
      </w:pPr>
      <w:r>
        <w:rPr>
          <w:rFonts w:ascii="Aptos" w:eastAsia="Calibri" w:hAnsi="Aptos" w:cs="Calibri"/>
          <w:b/>
          <w:bCs/>
          <w:color w:val="000000" w:themeColor="text1"/>
          <w:kern w:val="2"/>
          <w:sz w:val="28"/>
          <w:szCs w:val="28"/>
          <w:lang w:val="en-US" w:eastAsia="zh-CN" w:bidi="hi-IN"/>
          <w14:ligatures w14:val="standardContextual"/>
        </w:rPr>
        <w:t xml:space="preserve">DESCRIPTION: </w:t>
      </w:r>
      <w:r w:rsidRPr="00D328C4">
        <w:rPr>
          <w:rFonts w:ascii="Aptos" w:eastAsia="Calibri" w:hAnsi="Aptos" w:cs="Calibri"/>
          <w:b/>
          <w:bCs/>
          <w:color w:val="000000" w:themeColor="text1"/>
          <w:kern w:val="2"/>
          <w:sz w:val="28"/>
          <w:szCs w:val="28"/>
          <w:lang w:val="en-US" w:eastAsia="zh-CN" w:bidi="hi-IN"/>
          <w14:ligatures w14:val="standardContextual"/>
        </w:rPr>
        <w:t>TENDER FOR THE APPOINTMENT OF SERVICE PROVIDERS FOR HIRING, SERVICING, DELIVERY AND RE-LOCATION OF CHEMICAL TOILETS FOR A PERIOD OF THREE (3) YEARS, ON AN AS-AND-WHEN REQUIRED BASIS.</w:t>
      </w:r>
    </w:p>
    <w:p w14:paraId="23BF150F" w14:textId="77777777" w:rsidR="005C36E1" w:rsidRDefault="005C36E1" w:rsidP="005C36E1">
      <w:pPr>
        <w:rPr>
          <w:rFonts w:asciiTheme="minorHAnsi" w:hAnsiTheme="minorHAnsi"/>
          <w:b/>
          <w:bCs/>
          <w:sz w:val="24"/>
          <w:szCs w:val="24"/>
        </w:rPr>
      </w:pPr>
    </w:p>
    <w:p w14:paraId="5F4997A4" w14:textId="7F58E662" w:rsidR="00A319EE" w:rsidRDefault="00A319EE" w:rsidP="00A319EE">
      <w:pPr>
        <w:rPr>
          <w:rFonts w:asciiTheme="minorHAnsi" w:hAnsiTheme="minorHAnsi"/>
          <w:sz w:val="22"/>
          <w:szCs w:val="22"/>
        </w:rPr>
      </w:pPr>
      <w:r w:rsidRPr="00F51C80">
        <w:rPr>
          <w:rFonts w:asciiTheme="minorHAnsi" w:hAnsiTheme="minorHAnsi"/>
          <w:sz w:val="22"/>
          <w:szCs w:val="22"/>
        </w:rPr>
        <w:t>SIGNED ON BEHALF OF THE COMPANY:</w:t>
      </w:r>
    </w:p>
    <w:p w14:paraId="5A4471DF" w14:textId="77777777" w:rsidR="007E4BCA" w:rsidRPr="00F51C80" w:rsidRDefault="007E4BCA" w:rsidP="00A319EE">
      <w:pPr>
        <w:rPr>
          <w:rFonts w:asciiTheme="minorHAnsi" w:hAnsiTheme="minorHAnsi"/>
          <w:sz w:val="22"/>
          <w:szCs w:val="22"/>
        </w:rPr>
      </w:pPr>
    </w:p>
    <w:p w14:paraId="254B5A1A" w14:textId="77777777" w:rsidR="00A319EE" w:rsidRPr="00F51C80" w:rsidRDefault="00A319EE" w:rsidP="00A319EE">
      <w:pPr>
        <w:rPr>
          <w:rFonts w:asciiTheme="minorHAnsi" w:hAnsiTheme="minorHAnsi"/>
          <w:sz w:val="22"/>
          <w:szCs w:val="22"/>
        </w:rPr>
      </w:pPr>
    </w:p>
    <w:p w14:paraId="56CC6405" w14:textId="232EECC8" w:rsidR="00A319EE" w:rsidRPr="00F51C80" w:rsidRDefault="00DC392B" w:rsidP="00A319E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SITHEMBE TRANSPORTATION &amp; PROJECTS</w:t>
      </w:r>
    </w:p>
    <w:p w14:paraId="7A260614" w14:textId="77777777" w:rsidR="00A319EE" w:rsidRPr="00F51C80" w:rsidRDefault="00A319EE" w:rsidP="00A319EE">
      <w:pPr>
        <w:rPr>
          <w:rFonts w:asciiTheme="minorHAnsi" w:hAnsiTheme="minorHAnsi"/>
          <w:b/>
          <w:bCs/>
          <w:sz w:val="28"/>
          <w:szCs w:val="28"/>
        </w:rPr>
      </w:pPr>
    </w:p>
    <w:p w14:paraId="1FC42D8C" w14:textId="77777777" w:rsidR="00A319EE" w:rsidRPr="00F51C80" w:rsidRDefault="00A319EE" w:rsidP="00A319EE">
      <w:pPr>
        <w:rPr>
          <w:rFonts w:asciiTheme="minorHAnsi" w:hAnsiTheme="minorHAnsi"/>
          <w:sz w:val="22"/>
          <w:szCs w:val="22"/>
        </w:rPr>
      </w:pPr>
      <w:r w:rsidRPr="00F51C80">
        <w:rPr>
          <w:rFonts w:asciiTheme="minorHAnsi" w:hAnsiTheme="minorHAnsi"/>
          <w:sz w:val="22"/>
          <w:szCs w:val="22"/>
        </w:rPr>
        <w:t>IN HIS CAPACITY AS:</w:t>
      </w:r>
      <w:r w:rsidRPr="00F51C80">
        <w:rPr>
          <w:rFonts w:asciiTheme="minorHAnsi" w:hAnsiTheme="minorHAnsi"/>
          <w:sz w:val="24"/>
          <w:szCs w:val="24"/>
        </w:rPr>
        <w:t xml:space="preserve"> </w:t>
      </w:r>
      <w:r w:rsidRPr="00F51C80">
        <w:rPr>
          <w:rFonts w:asciiTheme="minorHAnsi" w:hAnsiTheme="minorHAnsi"/>
          <w:b/>
          <w:bCs/>
          <w:sz w:val="24"/>
          <w:szCs w:val="24"/>
        </w:rPr>
        <w:t>DIRECTOR</w:t>
      </w:r>
    </w:p>
    <w:p w14:paraId="44140623" w14:textId="77777777" w:rsidR="00A319EE" w:rsidRPr="00F51C80" w:rsidRDefault="00A319EE" w:rsidP="00A319EE">
      <w:pPr>
        <w:rPr>
          <w:rFonts w:asciiTheme="minorHAnsi" w:hAnsiTheme="minorHAnsi"/>
          <w:sz w:val="22"/>
          <w:szCs w:val="22"/>
        </w:rPr>
      </w:pPr>
    </w:p>
    <w:p w14:paraId="4F3C41FC" w14:textId="1F897197" w:rsidR="00A319EE" w:rsidRPr="00F51C80" w:rsidRDefault="00A319EE" w:rsidP="00A319EE">
      <w:pPr>
        <w:rPr>
          <w:rFonts w:asciiTheme="minorHAnsi" w:hAnsiTheme="minorHAnsi"/>
          <w:sz w:val="22"/>
          <w:szCs w:val="22"/>
        </w:rPr>
      </w:pPr>
      <w:r w:rsidRPr="00F51C80">
        <w:rPr>
          <w:rFonts w:asciiTheme="minorHAnsi" w:hAnsiTheme="minorHAnsi"/>
          <w:sz w:val="22"/>
          <w:szCs w:val="22"/>
        </w:rPr>
        <w:t xml:space="preserve">DATE: </w:t>
      </w:r>
      <w:r w:rsidR="002C4FDC">
        <w:rPr>
          <w:rFonts w:asciiTheme="minorHAnsi" w:hAnsiTheme="minorHAnsi"/>
          <w:sz w:val="22"/>
          <w:szCs w:val="22"/>
        </w:rPr>
        <w:t>2</w:t>
      </w:r>
      <w:r w:rsidR="00D328C4">
        <w:rPr>
          <w:rFonts w:asciiTheme="minorHAnsi" w:hAnsiTheme="minorHAnsi"/>
          <w:sz w:val="22"/>
          <w:szCs w:val="22"/>
        </w:rPr>
        <w:t>7</w:t>
      </w:r>
      <w:r w:rsidR="00C12BD0">
        <w:rPr>
          <w:rFonts w:asciiTheme="minorHAnsi" w:hAnsiTheme="minorHAnsi"/>
          <w:sz w:val="22"/>
          <w:szCs w:val="22"/>
        </w:rPr>
        <w:t xml:space="preserve"> </w:t>
      </w:r>
      <w:r w:rsidR="00A20CB3">
        <w:rPr>
          <w:rFonts w:asciiTheme="minorHAnsi" w:hAnsiTheme="minorHAnsi"/>
          <w:sz w:val="22"/>
          <w:szCs w:val="22"/>
        </w:rPr>
        <w:t>FEBRU</w:t>
      </w:r>
      <w:r w:rsidR="00C12BD0">
        <w:rPr>
          <w:rFonts w:asciiTheme="minorHAnsi" w:hAnsiTheme="minorHAnsi"/>
          <w:sz w:val="22"/>
          <w:szCs w:val="22"/>
        </w:rPr>
        <w:t>ARY</w:t>
      </w:r>
      <w:r w:rsidR="00AD0505">
        <w:rPr>
          <w:rFonts w:asciiTheme="minorHAnsi" w:hAnsiTheme="minorHAnsi"/>
          <w:sz w:val="22"/>
          <w:szCs w:val="22"/>
        </w:rPr>
        <w:t xml:space="preserve"> </w:t>
      </w:r>
      <w:r w:rsidRPr="00F51C80">
        <w:rPr>
          <w:rFonts w:asciiTheme="minorHAnsi" w:hAnsiTheme="minorHAnsi"/>
          <w:sz w:val="22"/>
          <w:szCs w:val="22"/>
        </w:rPr>
        <w:t>202</w:t>
      </w:r>
      <w:r w:rsidR="00ED03A3">
        <w:rPr>
          <w:rFonts w:asciiTheme="minorHAnsi" w:hAnsiTheme="minorHAnsi"/>
          <w:sz w:val="22"/>
          <w:szCs w:val="22"/>
        </w:rPr>
        <w:t>6</w:t>
      </w:r>
    </w:p>
    <w:p w14:paraId="55BC2F25" w14:textId="77777777" w:rsidR="00A319EE" w:rsidRPr="00F51C80" w:rsidRDefault="00A319EE" w:rsidP="00A319EE">
      <w:pPr>
        <w:rPr>
          <w:rFonts w:asciiTheme="minorHAnsi" w:hAnsiTheme="minorHAnsi"/>
          <w:sz w:val="22"/>
          <w:szCs w:val="22"/>
        </w:rPr>
      </w:pPr>
    </w:p>
    <w:p w14:paraId="2F698D09" w14:textId="77777777" w:rsidR="00A319EE" w:rsidRPr="00F51C80" w:rsidRDefault="00A319EE" w:rsidP="00A319EE">
      <w:pPr>
        <w:rPr>
          <w:rFonts w:asciiTheme="minorHAnsi" w:hAnsiTheme="minorHAnsi"/>
          <w:sz w:val="22"/>
          <w:szCs w:val="22"/>
        </w:rPr>
      </w:pPr>
      <w:r w:rsidRPr="00F51C80">
        <w:rPr>
          <w:rFonts w:asciiTheme="minorHAnsi" w:hAnsiTheme="minorHAnsi"/>
          <w:sz w:val="22"/>
          <w:szCs w:val="22"/>
        </w:rPr>
        <w:t>SIGNATURE OF SIGNATORY: ......................................................................................</w:t>
      </w:r>
    </w:p>
    <w:p w14:paraId="7F547000" w14:textId="77777777" w:rsidR="00A319EE" w:rsidRPr="00F51C80" w:rsidRDefault="00A319EE" w:rsidP="00A319EE">
      <w:pPr>
        <w:rPr>
          <w:rFonts w:asciiTheme="minorHAnsi" w:hAnsiTheme="minorHAnsi"/>
          <w:sz w:val="22"/>
          <w:szCs w:val="22"/>
        </w:rPr>
      </w:pPr>
    </w:p>
    <w:p w14:paraId="6559B91E" w14:textId="77777777" w:rsidR="00A319EE" w:rsidRPr="00F51C80" w:rsidRDefault="00A319EE" w:rsidP="00A319EE">
      <w:pPr>
        <w:rPr>
          <w:rFonts w:asciiTheme="minorHAnsi" w:hAnsiTheme="minorHAnsi"/>
          <w:sz w:val="22"/>
          <w:szCs w:val="22"/>
        </w:rPr>
      </w:pPr>
      <w:r w:rsidRPr="00F51C80">
        <w:rPr>
          <w:rFonts w:asciiTheme="minorHAnsi" w:hAnsiTheme="minorHAnsi"/>
          <w:sz w:val="22"/>
          <w:szCs w:val="22"/>
        </w:rPr>
        <w:t>WITNESSES: 1 ........................................................</w:t>
      </w:r>
    </w:p>
    <w:p w14:paraId="3E1F9D53" w14:textId="77777777" w:rsidR="00A319EE" w:rsidRPr="00F51C80" w:rsidRDefault="00A319EE" w:rsidP="00A319EE">
      <w:pPr>
        <w:rPr>
          <w:rFonts w:asciiTheme="minorHAnsi" w:hAnsiTheme="minorHAnsi"/>
          <w:sz w:val="22"/>
          <w:szCs w:val="22"/>
        </w:rPr>
      </w:pPr>
    </w:p>
    <w:p w14:paraId="5DE3426E" w14:textId="77777777" w:rsidR="00A319EE" w:rsidRPr="00F51C80" w:rsidRDefault="00A319EE" w:rsidP="00A319EE">
      <w:pPr>
        <w:tabs>
          <w:tab w:val="left" w:pos="1350"/>
        </w:tabs>
        <w:rPr>
          <w:rFonts w:asciiTheme="minorHAnsi" w:hAnsiTheme="minorHAnsi"/>
          <w:sz w:val="22"/>
          <w:szCs w:val="22"/>
        </w:rPr>
      </w:pPr>
      <w:r w:rsidRPr="00F51C80">
        <w:rPr>
          <w:rFonts w:asciiTheme="minorHAnsi" w:hAnsiTheme="minorHAnsi"/>
          <w:sz w:val="22"/>
          <w:szCs w:val="22"/>
        </w:rPr>
        <w:t xml:space="preserve">                        2 .....................................................</w:t>
      </w:r>
      <w:r>
        <w:rPr>
          <w:rFonts w:asciiTheme="minorHAnsi" w:hAnsiTheme="minorHAnsi"/>
          <w:sz w:val="22"/>
          <w:szCs w:val="22"/>
        </w:rPr>
        <w:t>..</w:t>
      </w:r>
    </w:p>
    <w:p w14:paraId="72786886" w14:textId="77777777" w:rsidR="00A319EE" w:rsidRPr="00F51C80" w:rsidRDefault="00A319EE" w:rsidP="00A319EE">
      <w:pPr>
        <w:rPr>
          <w:rFonts w:asciiTheme="minorHAnsi" w:hAnsiTheme="minorHAnsi"/>
          <w:sz w:val="22"/>
          <w:szCs w:val="22"/>
        </w:rPr>
      </w:pPr>
    </w:p>
    <w:p w14:paraId="232124ED" w14:textId="6F09126F" w:rsidR="00101F54" w:rsidRPr="00247A3F" w:rsidRDefault="00101F54" w:rsidP="00247A3F"/>
    <w:sectPr w:rsidR="00101F54" w:rsidRPr="00247A3F" w:rsidSect="004946D0">
      <w:headerReference w:type="default" r:id="rId9"/>
      <w:pgSz w:w="11906" w:h="16838" w:code="9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A36CD" w14:textId="77777777" w:rsidR="00F5391C" w:rsidRDefault="00F5391C" w:rsidP="00FD368E">
      <w:r>
        <w:separator/>
      </w:r>
    </w:p>
  </w:endnote>
  <w:endnote w:type="continuationSeparator" w:id="0">
    <w:p w14:paraId="3EDBD612" w14:textId="77777777" w:rsidR="00F5391C" w:rsidRDefault="00F5391C" w:rsidP="00FD368E">
      <w:r>
        <w:continuationSeparator/>
      </w:r>
    </w:p>
  </w:endnote>
  <w:endnote w:type="continuationNotice" w:id="1">
    <w:p w14:paraId="0EEEAAC0" w14:textId="77777777" w:rsidR="00F5391C" w:rsidRDefault="00F539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7C0A2" w14:textId="77777777" w:rsidR="00F5391C" w:rsidRDefault="00F5391C" w:rsidP="00FD368E">
      <w:r>
        <w:separator/>
      </w:r>
    </w:p>
  </w:footnote>
  <w:footnote w:type="continuationSeparator" w:id="0">
    <w:p w14:paraId="6BA9163C" w14:textId="77777777" w:rsidR="00F5391C" w:rsidRDefault="00F5391C" w:rsidP="00FD368E">
      <w:r>
        <w:continuationSeparator/>
      </w:r>
    </w:p>
  </w:footnote>
  <w:footnote w:type="continuationNotice" w:id="1">
    <w:p w14:paraId="77B697AF" w14:textId="77777777" w:rsidR="00F5391C" w:rsidRDefault="00F539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3DA59" w14:textId="77777777" w:rsidR="002C5D5C" w:rsidRDefault="002C5D5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43C51C8" wp14:editId="62989908">
          <wp:simplePos x="0" y="0"/>
          <wp:positionH relativeFrom="page">
            <wp:posOffset>0</wp:posOffset>
          </wp:positionH>
          <wp:positionV relativeFrom="paragraph">
            <wp:posOffset>-455295</wp:posOffset>
          </wp:positionV>
          <wp:extent cx="7546494" cy="1171059"/>
          <wp:effectExtent l="0" t="0" r="0" b="0"/>
          <wp:wrapNone/>
          <wp:docPr id="1677264424" name="Picture 16772644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264424" name="Picture 16772644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494" cy="11710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3F"/>
    <w:rsid w:val="00003C1F"/>
    <w:rsid w:val="00007767"/>
    <w:rsid w:val="00011B72"/>
    <w:rsid w:val="00012DAB"/>
    <w:rsid w:val="0001554D"/>
    <w:rsid w:val="000166A2"/>
    <w:rsid w:val="00016EFF"/>
    <w:rsid w:val="00017235"/>
    <w:rsid w:val="00021BBD"/>
    <w:rsid w:val="00024C58"/>
    <w:rsid w:val="00026199"/>
    <w:rsid w:val="0004042A"/>
    <w:rsid w:val="000416C2"/>
    <w:rsid w:val="00043071"/>
    <w:rsid w:val="00051743"/>
    <w:rsid w:val="00054C7C"/>
    <w:rsid w:val="000606A5"/>
    <w:rsid w:val="0006254D"/>
    <w:rsid w:val="000666A6"/>
    <w:rsid w:val="000700E6"/>
    <w:rsid w:val="0007054A"/>
    <w:rsid w:val="000812A0"/>
    <w:rsid w:val="000A07C2"/>
    <w:rsid w:val="000B1255"/>
    <w:rsid w:val="000B3917"/>
    <w:rsid w:val="000B4BEA"/>
    <w:rsid w:val="000C2566"/>
    <w:rsid w:val="000C6904"/>
    <w:rsid w:val="000D0BA7"/>
    <w:rsid w:val="000D103C"/>
    <w:rsid w:val="000D556A"/>
    <w:rsid w:val="000E0A45"/>
    <w:rsid w:val="000E2B15"/>
    <w:rsid w:val="000E3B4B"/>
    <w:rsid w:val="000E7365"/>
    <w:rsid w:val="000E7DDA"/>
    <w:rsid w:val="000F58C0"/>
    <w:rsid w:val="00101F54"/>
    <w:rsid w:val="00105C59"/>
    <w:rsid w:val="00111D09"/>
    <w:rsid w:val="001128AE"/>
    <w:rsid w:val="00115FB5"/>
    <w:rsid w:val="00116166"/>
    <w:rsid w:val="0011658E"/>
    <w:rsid w:val="001244A7"/>
    <w:rsid w:val="001263E2"/>
    <w:rsid w:val="00132A6E"/>
    <w:rsid w:val="0013640A"/>
    <w:rsid w:val="001368D2"/>
    <w:rsid w:val="00136F52"/>
    <w:rsid w:val="00143D56"/>
    <w:rsid w:val="00150AFD"/>
    <w:rsid w:val="0015244D"/>
    <w:rsid w:val="00165F47"/>
    <w:rsid w:val="00166987"/>
    <w:rsid w:val="00184F7D"/>
    <w:rsid w:val="00185A23"/>
    <w:rsid w:val="00190206"/>
    <w:rsid w:val="00190D12"/>
    <w:rsid w:val="001922A4"/>
    <w:rsid w:val="00195216"/>
    <w:rsid w:val="00195F24"/>
    <w:rsid w:val="001A1407"/>
    <w:rsid w:val="001A5F91"/>
    <w:rsid w:val="001A6E2F"/>
    <w:rsid w:val="001B0593"/>
    <w:rsid w:val="001B1D62"/>
    <w:rsid w:val="001B4711"/>
    <w:rsid w:val="001B4B70"/>
    <w:rsid w:val="001B585E"/>
    <w:rsid w:val="001B642A"/>
    <w:rsid w:val="001C1EFB"/>
    <w:rsid w:val="001D51C8"/>
    <w:rsid w:val="001E5FA1"/>
    <w:rsid w:val="001F00BC"/>
    <w:rsid w:val="001F0CA3"/>
    <w:rsid w:val="001F2292"/>
    <w:rsid w:val="001F2F16"/>
    <w:rsid w:val="001F43AC"/>
    <w:rsid w:val="001F5156"/>
    <w:rsid w:val="00203815"/>
    <w:rsid w:val="00213417"/>
    <w:rsid w:val="002154A7"/>
    <w:rsid w:val="00215CDD"/>
    <w:rsid w:val="00217FB4"/>
    <w:rsid w:val="00224529"/>
    <w:rsid w:val="00226D66"/>
    <w:rsid w:val="00232BEA"/>
    <w:rsid w:val="00233864"/>
    <w:rsid w:val="002360FC"/>
    <w:rsid w:val="00236301"/>
    <w:rsid w:val="002430B0"/>
    <w:rsid w:val="00243990"/>
    <w:rsid w:val="00244B19"/>
    <w:rsid w:val="00246CE7"/>
    <w:rsid w:val="00247747"/>
    <w:rsid w:val="00247A3F"/>
    <w:rsid w:val="00251BFE"/>
    <w:rsid w:val="00260F13"/>
    <w:rsid w:val="002620E0"/>
    <w:rsid w:val="0026571C"/>
    <w:rsid w:val="00267715"/>
    <w:rsid w:val="00267C3D"/>
    <w:rsid w:val="0028144A"/>
    <w:rsid w:val="002843CF"/>
    <w:rsid w:val="0028752B"/>
    <w:rsid w:val="002934B8"/>
    <w:rsid w:val="00297E99"/>
    <w:rsid w:val="002A006A"/>
    <w:rsid w:val="002A6FDE"/>
    <w:rsid w:val="002A7263"/>
    <w:rsid w:val="002B092C"/>
    <w:rsid w:val="002B29C2"/>
    <w:rsid w:val="002B61C9"/>
    <w:rsid w:val="002C1F97"/>
    <w:rsid w:val="002C2198"/>
    <w:rsid w:val="002C4FDC"/>
    <w:rsid w:val="002C5D5C"/>
    <w:rsid w:val="002C647A"/>
    <w:rsid w:val="002C6710"/>
    <w:rsid w:val="002C6EBA"/>
    <w:rsid w:val="002D1A84"/>
    <w:rsid w:val="002D68B7"/>
    <w:rsid w:val="002D6E87"/>
    <w:rsid w:val="002D70FC"/>
    <w:rsid w:val="002E25AF"/>
    <w:rsid w:val="002E688E"/>
    <w:rsid w:val="002F1F0B"/>
    <w:rsid w:val="002F5D7B"/>
    <w:rsid w:val="00301012"/>
    <w:rsid w:val="00301FF3"/>
    <w:rsid w:val="00303DD6"/>
    <w:rsid w:val="003138CB"/>
    <w:rsid w:val="00314673"/>
    <w:rsid w:val="00314ECC"/>
    <w:rsid w:val="003155F3"/>
    <w:rsid w:val="00316925"/>
    <w:rsid w:val="00316AD0"/>
    <w:rsid w:val="003174F9"/>
    <w:rsid w:val="0032086E"/>
    <w:rsid w:val="00320AFC"/>
    <w:rsid w:val="0032318F"/>
    <w:rsid w:val="00324673"/>
    <w:rsid w:val="0032479D"/>
    <w:rsid w:val="00326262"/>
    <w:rsid w:val="0032730F"/>
    <w:rsid w:val="00327934"/>
    <w:rsid w:val="00330238"/>
    <w:rsid w:val="003306E3"/>
    <w:rsid w:val="003319A7"/>
    <w:rsid w:val="00331C11"/>
    <w:rsid w:val="003468DC"/>
    <w:rsid w:val="0035475D"/>
    <w:rsid w:val="003572E8"/>
    <w:rsid w:val="003615F9"/>
    <w:rsid w:val="00362044"/>
    <w:rsid w:val="0036768F"/>
    <w:rsid w:val="003724E8"/>
    <w:rsid w:val="00373952"/>
    <w:rsid w:val="00383875"/>
    <w:rsid w:val="003906A6"/>
    <w:rsid w:val="00391162"/>
    <w:rsid w:val="003913E8"/>
    <w:rsid w:val="003919B3"/>
    <w:rsid w:val="00395079"/>
    <w:rsid w:val="00395CEB"/>
    <w:rsid w:val="003A1B42"/>
    <w:rsid w:val="003A221F"/>
    <w:rsid w:val="003A3E92"/>
    <w:rsid w:val="003A46D6"/>
    <w:rsid w:val="003A5D45"/>
    <w:rsid w:val="003B28B0"/>
    <w:rsid w:val="003B4DB4"/>
    <w:rsid w:val="003C011B"/>
    <w:rsid w:val="003C5BDE"/>
    <w:rsid w:val="003C70FB"/>
    <w:rsid w:val="003D6573"/>
    <w:rsid w:val="003D743C"/>
    <w:rsid w:val="003E7359"/>
    <w:rsid w:val="003F218B"/>
    <w:rsid w:val="003F4599"/>
    <w:rsid w:val="003F76FD"/>
    <w:rsid w:val="00401E37"/>
    <w:rsid w:val="00406C33"/>
    <w:rsid w:val="004123F3"/>
    <w:rsid w:val="00413061"/>
    <w:rsid w:val="00414629"/>
    <w:rsid w:val="00417B66"/>
    <w:rsid w:val="00421C51"/>
    <w:rsid w:val="00422003"/>
    <w:rsid w:val="00424EBB"/>
    <w:rsid w:val="00442755"/>
    <w:rsid w:val="004430DC"/>
    <w:rsid w:val="004443FD"/>
    <w:rsid w:val="00453D34"/>
    <w:rsid w:val="00460379"/>
    <w:rsid w:val="00462180"/>
    <w:rsid w:val="0046230D"/>
    <w:rsid w:val="004728DC"/>
    <w:rsid w:val="00473090"/>
    <w:rsid w:val="004736ED"/>
    <w:rsid w:val="004740B6"/>
    <w:rsid w:val="0047484A"/>
    <w:rsid w:val="00484154"/>
    <w:rsid w:val="00493538"/>
    <w:rsid w:val="004946D0"/>
    <w:rsid w:val="00496A18"/>
    <w:rsid w:val="004A5D41"/>
    <w:rsid w:val="004A6875"/>
    <w:rsid w:val="004A71EB"/>
    <w:rsid w:val="004A7E95"/>
    <w:rsid w:val="004B00D9"/>
    <w:rsid w:val="004B130B"/>
    <w:rsid w:val="004B3027"/>
    <w:rsid w:val="004C0E52"/>
    <w:rsid w:val="004C3262"/>
    <w:rsid w:val="004C6F27"/>
    <w:rsid w:val="004D794C"/>
    <w:rsid w:val="004E33A4"/>
    <w:rsid w:val="004E66D5"/>
    <w:rsid w:val="004E70ED"/>
    <w:rsid w:val="004E783C"/>
    <w:rsid w:val="004F323C"/>
    <w:rsid w:val="004F4395"/>
    <w:rsid w:val="004F44FE"/>
    <w:rsid w:val="00502876"/>
    <w:rsid w:val="00502A41"/>
    <w:rsid w:val="0050353C"/>
    <w:rsid w:val="00503E10"/>
    <w:rsid w:val="00504E19"/>
    <w:rsid w:val="00506F06"/>
    <w:rsid w:val="00510AA5"/>
    <w:rsid w:val="0051106D"/>
    <w:rsid w:val="00512571"/>
    <w:rsid w:val="00512DA5"/>
    <w:rsid w:val="00522F03"/>
    <w:rsid w:val="005307BA"/>
    <w:rsid w:val="00535070"/>
    <w:rsid w:val="005452FC"/>
    <w:rsid w:val="005535F2"/>
    <w:rsid w:val="00561A8E"/>
    <w:rsid w:val="00561CBB"/>
    <w:rsid w:val="00564255"/>
    <w:rsid w:val="00565451"/>
    <w:rsid w:val="0057076F"/>
    <w:rsid w:val="00574C6A"/>
    <w:rsid w:val="0057705D"/>
    <w:rsid w:val="00577A48"/>
    <w:rsid w:val="005825E4"/>
    <w:rsid w:val="00587794"/>
    <w:rsid w:val="00590CF5"/>
    <w:rsid w:val="0059638A"/>
    <w:rsid w:val="00596946"/>
    <w:rsid w:val="005A1836"/>
    <w:rsid w:val="005A2F4C"/>
    <w:rsid w:val="005A3C11"/>
    <w:rsid w:val="005A4EA5"/>
    <w:rsid w:val="005A5805"/>
    <w:rsid w:val="005A7DFF"/>
    <w:rsid w:val="005B0651"/>
    <w:rsid w:val="005B2593"/>
    <w:rsid w:val="005B5508"/>
    <w:rsid w:val="005B7485"/>
    <w:rsid w:val="005C1FDD"/>
    <w:rsid w:val="005C36E1"/>
    <w:rsid w:val="005C514B"/>
    <w:rsid w:val="005C5BB7"/>
    <w:rsid w:val="005C5C1E"/>
    <w:rsid w:val="005D024C"/>
    <w:rsid w:val="005D1A8A"/>
    <w:rsid w:val="005D6931"/>
    <w:rsid w:val="005E119A"/>
    <w:rsid w:val="005E646B"/>
    <w:rsid w:val="005F071D"/>
    <w:rsid w:val="005F7683"/>
    <w:rsid w:val="00600AD6"/>
    <w:rsid w:val="00600C82"/>
    <w:rsid w:val="00601FA4"/>
    <w:rsid w:val="00610566"/>
    <w:rsid w:val="006202C7"/>
    <w:rsid w:val="00624308"/>
    <w:rsid w:val="00624697"/>
    <w:rsid w:val="006253C3"/>
    <w:rsid w:val="00632B52"/>
    <w:rsid w:val="00643FDC"/>
    <w:rsid w:val="00650D8A"/>
    <w:rsid w:val="00654CED"/>
    <w:rsid w:val="00655185"/>
    <w:rsid w:val="00662647"/>
    <w:rsid w:val="00667B9D"/>
    <w:rsid w:val="00674007"/>
    <w:rsid w:val="006755BC"/>
    <w:rsid w:val="006873C2"/>
    <w:rsid w:val="006917D3"/>
    <w:rsid w:val="006A0AE2"/>
    <w:rsid w:val="006A304B"/>
    <w:rsid w:val="006A3353"/>
    <w:rsid w:val="006A7132"/>
    <w:rsid w:val="006C523B"/>
    <w:rsid w:val="006D0D0F"/>
    <w:rsid w:val="006D3D79"/>
    <w:rsid w:val="006D4D5F"/>
    <w:rsid w:val="006E05B8"/>
    <w:rsid w:val="006E3E48"/>
    <w:rsid w:val="006E519B"/>
    <w:rsid w:val="006F285E"/>
    <w:rsid w:val="006F5DEF"/>
    <w:rsid w:val="00701183"/>
    <w:rsid w:val="007034E7"/>
    <w:rsid w:val="00707FE8"/>
    <w:rsid w:val="00710399"/>
    <w:rsid w:val="00711374"/>
    <w:rsid w:val="007129A4"/>
    <w:rsid w:val="00714905"/>
    <w:rsid w:val="00716DED"/>
    <w:rsid w:val="00720AB9"/>
    <w:rsid w:val="0072438A"/>
    <w:rsid w:val="00725E20"/>
    <w:rsid w:val="00733572"/>
    <w:rsid w:val="007335AB"/>
    <w:rsid w:val="007349EC"/>
    <w:rsid w:val="007464BA"/>
    <w:rsid w:val="007476CB"/>
    <w:rsid w:val="00751CC9"/>
    <w:rsid w:val="00754897"/>
    <w:rsid w:val="00762DF4"/>
    <w:rsid w:val="00773BAB"/>
    <w:rsid w:val="00776484"/>
    <w:rsid w:val="007768E6"/>
    <w:rsid w:val="00781244"/>
    <w:rsid w:val="007828ED"/>
    <w:rsid w:val="00784542"/>
    <w:rsid w:val="00784997"/>
    <w:rsid w:val="00784E5C"/>
    <w:rsid w:val="00785824"/>
    <w:rsid w:val="00786139"/>
    <w:rsid w:val="0078718A"/>
    <w:rsid w:val="00793817"/>
    <w:rsid w:val="007A3F95"/>
    <w:rsid w:val="007A43FF"/>
    <w:rsid w:val="007A45CE"/>
    <w:rsid w:val="007B5C4A"/>
    <w:rsid w:val="007B7B59"/>
    <w:rsid w:val="007C138D"/>
    <w:rsid w:val="007C4025"/>
    <w:rsid w:val="007C75C9"/>
    <w:rsid w:val="007D2570"/>
    <w:rsid w:val="007E05E1"/>
    <w:rsid w:val="007E17A2"/>
    <w:rsid w:val="007E1F32"/>
    <w:rsid w:val="007E2B25"/>
    <w:rsid w:val="007E4BCA"/>
    <w:rsid w:val="007E6234"/>
    <w:rsid w:val="007E63E2"/>
    <w:rsid w:val="007F6760"/>
    <w:rsid w:val="0080059F"/>
    <w:rsid w:val="008044B2"/>
    <w:rsid w:val="0081386A"/>
    <w:rsid w:val="008143B7"/>
    <w:rsid w:val="00816967"/>
    <w:rsid w:val="0082088A"/>
    <w:rsid w:val="00826DF3"/>
    <w:rsid w:val="00831580"/>
    <w:rsid w:val="00831840"/>
    <w:rsid w:val="00836754"/>
    <w:rsid w:val="00841108"/>
    <w:rsid w:val="00842D5D"/>
    <w:rsid w:val="00844ED7"/>
    <w:rsid w:val="00847A33"/>
    <w:rsid w:val="00855F58"/>
    <w:rsid w:val="00861AE0"/>
    <w:rsid w:val="00866170"/>
    <w:rsid w:val="008749E6"/>
    <w:rsid w:val="00875F40"/>
    <w:rsid w:val="00885F9F"/>
    <w:rsid w:val="00886DBC"/>
    <w:rsid w:val="0089264F"/>
    <w:rsid w:val="00897461"/>
    <w:rsid w:val="008A09CB"/>
    <w:rsid w:val="008A56F3"/>
    <w:rsid w:val="008B0DD8"/>
    <w:rsid w:val="008B6A83"/>
    <w:rsid w:val="008B6EBA"/>
    <w:rsid w:val="008C0CBF"/>
    <w:rsid w:val="008C0E9D"/>
    <w:rsid w:val="008D0433"/>
    <w:rsid w:val="008D34E5"/>
    <w:rsid w:val="008D5798"/>
    <w:rsid w:val="008E050B"/>
    <w:rsid w:val="008F4DE7"/>
    <w:rsid w:val="008F7B6A"/>
    <w:rsid w:val="00900C36"/>
    <w:rsid w:val="009015D5"/>
    <w:rsid w:val="0090451D"/>
    <w:rsid w:val="00907DE7"/>
    <w:rsid w:val="009132EC"/>
    <w:rsid w:val="009135F1"/>
    <w:rsid w:val="009136DE"/>
    <w:rsid w:val="00922CBE"/>
    <w:rsid w:val="009257D6"/>
    <w:rsid w:val="00927781"/>
    <w:rsid w:val="00930C1E"/>
    <w:rsid w:val="009327F2"/>
    <w:rsid w:val="009329EE"/>
    <w:rsid w:val="00936560"/>
    <w:rsid w:val="00936AC5"/>
    <w:rsid w:val="00936D6F"/>
    <w:rsid w:val="00937D6E"/>
    <w:rsid w:val="00942B2D"/>
    <w:rsid w:val="009460BC"/>
    <w:rsid w:val="00946595"/>
    <w:rsid w:val="00946E77"/>
    <w:rsid w:val="00951BC5"/>
    <w:rsid w:val="009556C8"/>
    <w:rsid w:val="009602D7"/>
    <w:rsid w:val="00961B51"/>
    <w:rsid w:val="00965770"/>
    <w:rsid w:val="00966A92"/>
    <w:rsid w:val="00966AED"/>
    <w:rsid w:val="00970378"/>
    <w:rsid w:val="00976526"/>
    <w:rsid w:val="009859D4"/>
    <w:rsid w:val="0099509E"/>
    <w:rsid w:val="009976FB"/>
    <w:rsid w:val="009A0935"/>
    <w:rsid w:val="009A3286"/>
    <w:rsid w:val="009A57A1"/>
    <w:rsid w:val="009B5B6A"/>
    <w:rsid w:val="009C387F"/>
    <w:rsid w:val="009D1128"/>
    <w:rsid w:val="009D32EB"/>
    <w:rsid w:val="009D5805"/>
    <w:rsid w:val="009E2C5B"/>
    <w:rsid w:val="009E68FE"/>
    <w:rsid w:val="009E7FAD"/>
    <w:rsid w:val="009F6005"/>
    <w:rsid w:val="009F6705"/>
    <w:rsid w:val="009F74ED"/>
    <w:rsid w:val="009F7A99"/>
    <w:rsid w:val="00A03794"/>
    <w:rsid w:val="00A20CB3"/>
    <w:rsid w:val="00A21B75"/>
    <w:rsid w:val="00A319EE"/>
    <w:rsid w:val="00A37D8D"/>
    <w:rsid w:val="00A43190"/>
    <w:rsid w:val="00A448D9"/>
    <w:rsid w:val="00A46267"/>
    <w:rsid w:val="00A46DC3"/>
    <w:rsid w:val="00A47492"/>
    <w:rsid w:val="00A554F2"/>
    <w:rsid w:val="00A602B3"/>
    <w:rsid w:val="00A63165"/>
    <w:rsid w:val="00A65F43"/>
    <w:rsid w:val="00A67D58"/>
    <w:rsid w:val="00A71115"/>
    <w:rsid w:val="00A75828"/>
    <w:rsid w:val="00A8419D"/>
    <w:rsid w:val="00A84B9D"/>
    <w:rsid w:val="00A91D89"/>
    <w:rsid w:val="00A9247D"/>
    <w:rsid w:val="00A949CE"/>
    <w:rsid w:val="00A95249"/>
    <w:rsid w:val="00A96683"/>
    <w:rsid w:val="00AA1B44"/>
    <w:rsid w:val="00AA34C7"/>
    <w:rsid w:val="00AA6B1C"/>
    <w:rsid w:val="00AA6BEF"/>
    <w:rsid w:val="00AA72BE"/>
    <w:rsid w:val="00AB0437"/>
    <w:rsid w:val="00AB38F7"/>
    <w:rsid w:val="00AB46D6"/>
    <w:rsid w:val="00AB54D7"/>
    <w:rsid w:val="00AB55ED"/>
    <w:rsid w:val="00AB6119"/>
    <w:rsid w:val="00AB688B"/>
    <w:rsid w:val="00AC0D71"/>
    <w:rsid w:val="00AC54C3"/>
    <w:rsid w:val="00AD0505"/>
    <w:rsid w:val="00AD1957"/>
    <w:rsid w:val="00AE04E4"/>
    <w:rsid w:val="00AE208A"/>
    <w:rsid w:val="00AE3FEE"/>
    <w:rsid w:val="00AF143D"/>
    <w:rsid w:val="00B01309"/>
    <w:rsid w:val="00B13B1C"/>
    <w:rsid w:val="00B1482C"/>
    <w:rsid w:val="00B2690B"/>
    <w:rsid w:val="00B279A5"/>
    <w:rsid w:val="00B32BB3"/>
    <w:rsid w:val="00B3730D"/>
    <w:rsid w:val="00B37D99"/>
    <w:rsid w:val="00B40BB5"/>
    <w:rsid w:val="00B411FF"/>
    <w:rsid w:val="00B4203C"/>
    <w:rsid w:val="00B43563"/>
    <w:rsid w:val="00B4712F"/>
    <w:rsid w:val="00B52A28"/>
    <w:rsid w:val="00B531F3"/>
    <w:rsid w:val="00B64724"/>
    <w:rsid w:val="00B65932"/>
    <w:rsid w:val="00B73663"/>
    <w:rsid w:val="00B745F6"/>
    <w:rsid w:val="00B77BB9"/>
    <w:rsid w:val="00B77FFC"/>
    <w:rsid w:val="00B80E0E"/>
    <w:rsid w:val="00B81257"/>
    <w:rsid w:val="00B83FFA"/>
    <w:rsid w:val="00B846C4"/>
    <w:rsid w:val="00B90DDC"/>
    <w:rsid w:val="00B92B50"/>
    <w:rsid w:val="00B93E5A"/>
    <w:rsid w:val="00B941A3"/>
    <w:rsid w:val="00B95884"/>
    <w:rsid w:val="00BA136B"/>
    <w:rsid w:val="00BB085D"/>
    <w:rsid w:val="00BB15E0"/>
    <w:rsid w:val="00BB7E36"/>
    <w:rsid w:val="00BC196E"/>
    <w:rsid w:val="00BC3B53"/>
    <w:rsid w:val="00BC5A58"/>
    <w:rsid w:val="00BC5F08"/>
    <w:rsid w:val="00BC74AC"/>
    <w:rsid w:val="00BC7867"/>
    <w:rsid w:val="00BD21B7"/>
    <w:rsid w:val="00BD2EC3"/>
    <w:rsid w:val="00BE1EAF"/>
    <w:rsid w:val="00BE6D50"/>
    <w:rsid w:val="00BF064A"/>
    <w:rsid w:val="00BF0953"/>
    <w:rsid w:val="00BF7F93"/>
    <w:rsid w:val="00C01BAF"/>
    <w:rsid w:val="00C109E9"/>
    <w:rsid w:val="00C11A14"/>
    <w:rsid w:val="00C12BD0"/>
    <w:rsid w:val="00C13337"/>
    <w:rsid w:val="00C135DD"/>
    <w:rsid w:val="00C24BD6"/>
    <w:rsid w:val="00C300C0"/>
    <w:rsid w:val="00C306BA"/>
    <w:rsid w:val="00C30CE4"/>
    <w:rsid w:val="00C42DD7"/>
    <w:rsid w:val="00C526D0"/>
    <w:rsid w:val="00C53F1F"/>
    <w:rsid w:val="00C551C4"/>
    <w:rsid w:val="00C559E4"/>
    <w:rsid w:val="00C73605"/>
    <w:rsid w:val="00C8288A"/>
    <w:rsid w:val="00C82E23"/>
    <w:rsid w:val="00C84E84"/>
    <w:rsid w:val="00C86941"/>
    <w:rsid w:val="00C86DD2"/>
    <w:rsid w:val="00C87D80"/>
    <w:rsid w:val="00CA7C72"/>
    <w:rsid w:val="00CB408F"/>
    <w:rsid w:val="00CB5BEB"/>
    <w:rsid w:val="00CB785F"/>
    <w:rsid w:val="00CB7B0E"/>
    <w:rsid w:val="00CB7CAB"/>
    <w:rsid w:val="00CC179B"/>
    <w:rsid w:val="00CC29BE"/>
    <w:rsid w:val="00CC4647"/>
    <w:rsid w:val="00CC60C0"/>
    <w:rsid w:val="00CC7903"/>
    <w:rsid w:val="00CC7FFA"/>
    <w:rsid w:val="00CD1C66"/>
    <w:rsid w:val="00CD33E2"/>
    <w:rsid w:val="00CD5D72"/>
    <w:rsid w:val="00CD6A3E"/>
    <w:rsid w:val="00CE14B3"/>
    <w:rsid w:val="00CE2C1D"/>
    <w:rsid w:val="00CE6B88"/>
    <w:rsid w:val="00CE7B61"/>
    <w:rsid w:val="00CF06E5"/>
    <w:rsid w:val="00D01516"/>
    <w:rsid w:val="00D0173C"/>
    <w:rsid w:val="00D15B03"/>
    <w:rsid w:val="00D21240"/>
    <w:rsid w:val="00D2430C"/>
    <w:rsid w:val="00D253BB"/>
    <w:rsid w:val="00D30B0D"/>
    <w:rsid w:val="00D31DEA"/>
    <w:rsid w:val="00D328C4"/>
    <w:rsid w:val="00D33B29"/>
    <w:rsid w:val="00D371CD"/>
    <w:rsid w:val="00D403F3"/>
    <w:rsid w:val="00D415B3"/>
    <w:rsid w:val="00D41F9E"/>
    <w:rsid w:val="00D5112F"/>
    <w:rsid w:val="00D51AD6"/>
    <w:rsid w:val="00D52E48"/>
    <w:rsid w:val="00D54D86"/>
    <w:rsid w:val="00D62DFF"/>
    <w:rsid w:val="00D660E2"/>
    <w:rsid w:val="00D71C4F"/>
    <w:rsid w:val="00D76BA8"/>
    <w:rsid w:val="00D80C6A"/>
    <w:rsid w:val="00D84E1F"/>
    <w:rsid w:val="00D862AD"/>
    <w:rsid w:val="00D87E68"/>
    <w:rsid w:val="00D87F07"/>
    <w:rsid w:val="00D95231"/>
    <w:rsid w:val="00D96E85"/>
    <w:rsid w:val="00DA04DF"/>
    <w:rsid w:val="00DA3E14"/>
    <w:rsid w:val="00DC392B"/>
    <w:rsid w:val="00DC4913"/>
    <w:rsid w:val="00DD4886"/>
    <w:rsid w:val="00DE35DF"/>
    <w:rsid w:val="00DF0867"/>
    <w:rsid w:val="00DF31C3"/>
    <w:rsid w:val="00DF409E"/>
    <w:rsid w:val="00E03AA2"/>
    <w:rsid w:val="00E10C01"/>
    <w:rsid w:val="00E12333"/>
    <w:rsid w:val="00E126E9"/>
    <w:rsid w:val="00E17643"/>
    <w:rsid w:val="00E20D08"/>
    <w:rsid w:val="00E307BD"/>
    <w:rsid w:val="00E34585"/>
    <w:rsid w:val="00E36056"/>
    <w:rsid w:val="00E36DEB"/>
    <w:rsid w:val="00E4751B"/>
    <w:rsid w:val="00E53926"/>
    <w:rsid w:val="00E61089"/>
    <w:rsid w:val="00E61C6B"/>
    <w:rsid w:val="00E61FFD"/>
    <w:rsid w:val="00E70182"/>
    <w:rsid w:val="00E71E44"/>
    <w:rsid w:val="00E72BFD"/>
    <w:rsid w:val="00E77BEE"/>
    <w:rsid w:val="00E807C1"/>
    <w:rsid w:val="00E820EC"/>
    <w:rsid w:val="00E873B9"/>
    <w:rsid w:val="00E92648"/>
    <w:rsid w:val="00E97B66"/>
    <w:rsid w:val="00EA1CBA"/>
    <w:rsid w:val="00EA3C08"/>
    <w:rsid w:val="00EA6D9C"/>
    <w:rsid w:val="00EB7AD2"/>
    <w:rsid w:val="00EC26F2"/>
    <w:rsid w:val="00ED03A3"/>
    <w:rsid w:val="00ED4D8E"/>
    <w:rsid w:val="00ED63B2"/>
    <w:rsid w:val="00ED6CD4"/>
    <w:rsid w:val="00EE2D8D"/>
    <w:rsid w:val="00EF335D"/>
    <w:rsid w:val="00EF677E"/>
    <w:rsid w:val="00F02C63"/>
    <w:rsid w:val="00F06330"/>
    <w:rsid w:val="00F114AF"/>
    <w:rsid w:val="00F14D73"/>
    <w:rsid w:val="00F177BF"/>
    <w:rsid w:val="00F25C4B"/>
    <w:rsid w:val="00F25DB1"/>
    <w:rsid w:val="00F30A9A"/>
    <w:rsid w:val="00F34BA2"/>
    <w:rsid w:val="00F36555"/>
    <w:rsid w:val="00F37FEF"/>
    <w:rsid w:val="00F41F6A"/>
    <w:rsid w:val="00F45650"/>
    <w:rsid w:val="00F515A4"/>
    <w:rsid w:val="00F533A5"/>
    <w:rsid w:val="00F5391C"/>
    <w:rsid w:val="00F67177"/>
    <w:rsid w:val="00F778E8"/>
    <w:rsid w:val="00F84240"/>
    <w:rsid w:val="00F86EFD"/>
    <w:rsid w:val="00F91B7D"/>
    <w:rsid w:val="00F92716"/>
    <w:rsid w:val="00F92FD3"/>
    <w:rsid w:val="00F930E4"/>
    <w:rsid w:val="00F955E9"/>
    <w:rsid w:val="00F97282"/>
    <w:rsid w:val="00FA19E5"/>
    <w:rsid w:val="00FA4DEB"/>
    <w:rsid w:val="00FB6DDB"/>
    <w:rsid w:val="00FC0056"/>
    <w:rsid w:val="00FC0271"/>
    <w:rsid w:val="00FC14B8"/>
    <w:rsid w:val="00FC2E75"/>
    <w:rsid w:val="00FC3255"/>
    <w:rsid w:val="00FC509A"/>
    <w:rsid w:val="00FC7C39"/>
    <w:rsid w:val="00FD1BD6"/>
    <w:rsid w:val="00FD368E"/>
    <w:rsid w:val="00FD5DF0"/>
    <w:rsid w:val="00FD6763"/>
    <w:rsid w:val="00FE1619"/>
    <w:rsid w:val="00FE29E4"/>
    <w:rsid w:val="00FE3AEA"/>
    <w:rsid w:val="00FE5A29"/>
    <w:rsid w:val="00FF5013"/>
    <w:rsid w:val="00FF54E1"/>
    <w:rsid w:val="00FF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111355"/>
  <w15:chartTrackingRefBased/>
  <w15:docId w15:val="{C51E6941-DD16-4197-95FF-E77555552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A3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lang w:val="en-ZA"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368E"/>
    <w:pPr>
      <w:tabs>
        <w:tab w:val="center" w:pos="4680"/>
        <w:tab w:val="right" w:pos="9360"/>
      </w:tabs>
    </w:pPr>
    <w:rPr>
      <w:rFonts w:asciiTheme="minorHAnsi" w:eastAsiaTheme="minorEastAsia" w:hAnsiTheme="minorHAnsi" w:cs="Mangal"/>
      <w:kern w:val="2"/>
      <w:sz w:val="22"/>
      <w:lang w:val="en-US" w:eastAsia="zh-CN" w:bidi="hi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D368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D368E"/>
    <w:pPr>
      <w:tabs>
        <w:tab w:val="center" w:pos="4680"/>
        <w:tab w:val="right" w:pos="9360"/>
      </w:tabs>
    </w:pPr>
    <w:rPr>
      <w:rFonts w:asciiTheme="minorHAnsi" w:eastAsiaTheme="minorEastAsia" w:hAnsiTheme="minorHAnsi" w:cs="Mangal"/>
      <w:kern w:val="2"/>
      <w:sz w:val="22"/>
      <w:lang w:val="en-US" w:eastAsia="zh-CN" w:bidi="hi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D368E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084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231">
      <w:marLeft w:val="0"/>
      <w:marRight w:val="0"/>
      <w:marTop w:val="0"/>
      <w:marBottom w:val="0"/>
      <w:divBdr>
        <w:top w:val="single" w:sz="2" w:space="0" w:color="D9D9E3"/>
        <w:left w:val="single" w:sz="2" w:space="0" w:color="D9D9E3"/>
        <w:bottom w:val="single" w:sz="2" w:space="0" w:color="D9D9E3"/>
        <w:right w:val="single" w:sz="2" w:space="0" w:color="D9D9E3"/>
      </w:divBdr>
      <w:divsChild>
        <w:div w:id="19082204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322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395465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6977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2278046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906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765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0717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2188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2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C\Sithembe%20Transportation%20&amp;%20Projects\Sithembe%20Office%20-%20Documents\Letterhead\New%20Company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06526292a1cdf05ddd28290d9d5cefc0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7c328d9dc756338876b7a8b0925a4062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33BFA0-4CD3-4132-879A-6527A4103FEA}">
  <ds:schemaRefs>
    <ds:schemaRef ds:uri="http://schemas.microsoft.com/office/2006/metadata/properties"/>
    <ds:schemaRef ds:uri="http://schemas.microsoft.com/office/infopath/2007/PartnerControls"/>
    <ds:schemaRef ds:uri="f62d4ef4-b04a-4b31-a502-7b4d1ae74549"/>
    <ds:schemaRef ds:uri="3e1fb217-3513-4a84-b39a-87d8fab7c42d"/>
  </ds:schemaRefs>
</ds:datastoreItem>
</file>

<file path=customXml/itemProps2.xml><?xml version="1.0" encoding="utf-8"?>
<ds:datastoreItem xmlns:ds="http://schemas.openxmlformats.org/officeDocument/2006/customXml" ds:itemID="{5D7F2683-DAAA-463D-B4F5-85D536D269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2d4ef4-b04a-4b31-a502-7b4d1ae74549"/>
    <ds:schemaRef ds:uri="3e1fb217-3513-4a84-b39a-87d8fab7c4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134C38-ED3A-4C72-A419-1D3EE331D3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Company Letterhead</Template>
  <TotalTime>10780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JacobC</dc:creator>
  <cp:keywords/>
  <dc:description/>
  <cp:lastModifiedBy>Operations</cp:lastModifiedBy>
  <cp:revision>271</cp:revision>
  <cp:lastPrinted>2026-01-26T12:36:00Z</cp:lastPrinted>
  <dcterms:created xsi:type="dcterms:W3CDTF">2023-07-18T01:17:00Z</dcterms:created>
  <dcterms:modified xsi:type="dcterms:W3CDTF">2026-03-12T08:19:00Z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0x0101004F889B8502A024479EA1CF80A2D6DF12</vt:lpwstr>
  </property>
  <property fmtid="{D5CDD505-2E9C-101B-9397-08002B2CF9AE}" pid="3" name="MediaServiceImageTags">
    <vt:lpwstr/>
  </property>
</Properties>
</file>