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8D4F2" w14:textId="77777777" w:rsidR="00115273" w:rsidRPr="00757AE0" w:rsidRDefault="00115273" w:rsidP="00B50B6E">
      <w:pPr>
        <w:rPr>
          <w:rFonts w:ascii="Arial" w:hAnsi="Arial" w:cs="Arial"/>
          <w:sz w:val="24"/>
          <w:szCs w:val="24"/>
        </w:rPr>
      </w:pPr>
      <w:r w:rsidRPr="00757AE0">
        <w:rPr>
          <w:rFonts w:ascii="Arial" w:hAnsi="Arial" w:cs="Arial"/>
          <w:sz w:val="24"/>
          <w:szCs w:val="24"/>
        </w:rPr>
        <w:t xml:space="preserve">19 Elizabeth Avenue </w:t>
      </w:r>
    </w:p>
    <w:p w14:paraId="618E16A9" w14:textId="77777777" w:rsidR="00115273" w:rsidRPr="00757AE0" w:rsidRDefault="00115273" w:rsidP="00B50B6E">
      <w:pPr>
        <w:rPr>
          <w:rFonts w:ascii="Arial" w:hAnsi="Arial" w:cs="Arial"/>
          <w:sz w:val="24"/>
          <w:szCs w:val="24"/>
        </w:rPr>
      </w:pPr>
      <w:r w:rsidRPr="00757AE0">
        <w:rPr>
          <w:rFonts w:ascii="Arial" w:hAnsi="Arial" w:cs="Arial"/>
          <w:sz w:val="24"/>
          <w:szCs w:val="24"/>
        </w:rPr>
        <w:t>Milkwood Complex</w:t>
      </w:r>
    </w:p>
    <w:p w14:paraId="23084DED" w14:textId="77777777" w:rsidR="00115273" w:rsidRPr="00757AE0" w:rsidRDefault="00115273" w:rsidP="00B50B6E">
      <w:pPr>
        <w:rPr>
          <w:rFonts w:ascii="Arial" w:hAnsi="Arial" w:cs="Arial"/>
          <w:sz w:val="24"/>
          <w:szCs w:val="24"/>
        </w:rPr>
      </w:pPr>
      <w:r w:rsidRPr="00757AE0">
        <w:rPr>
          <w:rFonts w:ascii="Arial" w:hAnsi="Arial" w:cs="Arial"/>
          <w:sz w:val="24"/>
          <w:szCs w:val="24"/>
        </w:rPr>
        <w:t xml:space="preserve">Illovo Beach </w:t>
      </w:r>
    </w:p>
    <w:p w14:paraId="10A25298" w14:textId="77777777" w:rsidR="00115273" w:rsidRPr="00757AE0" w:rsidRDefault="00115273" w:rsidP="00B50B6E">
      <w:pPr>
        <w:rPr>
          <w:rFonts w:ascii="Arial" w:hAnsi="Arial" w:cs="Arial"/>
          <w:sz w:val="24"/>
          <w:szCs w:val="24"/>
        </w:rPr>
      </w:pPr>
      <w:r w:rsidRPr="00757AE0">
        <w:rPr>
          <w:rFonts w:ascii="Arial" w:hAnsi="Arial" w:cs="Arial"/>
          <w:sz w:val="24"/>
          <w:szCs w:val="24"/>
        </w:rPr>
        <w:t>4126</w:t>
      </w:r>
    </w:p>
    <w:p w14:paraId="3E474E5C" w14:textId="77777777" w:rsidR="00115273" w:rsidRPr="00757AE0" w:rsidRDefault="00115273" w:rsidP="00B50B6E">
      <w:pPr>
        <w:rPr>
          <w:rFonts w:ascii="Arial" w:hAnsi="Arial" w:cs="Arial"/>
          <w:sz w:val="24"/>
          <w:szCs w:val="24"/>
        </w:rPr>
      </w:pPr>
      <w:r w:rsidRPr="00757AE0">
        <w:rPr>
          <w:rFonts w:ascii="Arial" w:hAnsi="Arial" w:cs="Arial"/>
          <w:sz w:val="24"/>
          <w:szCs w:val="24"/>
        </w:rPr>
        <w:t>Durban</w:t>
      </w:r>
    </w:p>
    <w:p w14:paraId="2DA0D701" w14:textId="77777777" w:rsidR="00115273" w:rsidRPr="00757AE0" w:rsidRDefault="00115273" w:rsidP="00B50B6E">
      <w:pPr>
        <w:rPr>
          <w:rFonts w:ascii="Arial" w:hAnsi="Arial" w:cs="Arial"/>
          <w:sz w:val="24"/>
          <w:szCs w:val="24"/>
        </w:rPr>
      </w:pPr>
    </w:p>
    <w:p w14:paraId="632A3D88" w14:textId="17BA1DBB" w:rsidR="00C22922" w:rsidRPr="00757AE0" w:rsidRDefault="00782793" w:rsidP="00B50B6E">
      <w:pPr>
        <w:rPr>
          <w:rFonts w:ascii="Arial" w:hAnsi="Arial" w:cs="Arial"/>
          <w:sz w:val="24"/>
          <w:szCs w:val="24"/>
        </w:rPr>
      </w:pPr>
      <w:r w:rsidRPr="00757AE0">
        <w:rPr>
          <w:rFonts w:ascii="Arial" w:hAnsi="Arial" w:cs="Arial"/>
          <w:sz w:val="24"/>
          <w:szCs w:val="24"/>
        </w:rPr>
        <w:t>Cell</w:t>
      </w:r>
      <w:r w:rsidR="00336334" w:rsidRPr="00757AE0">
        <w:rPr>
          <w:rFonts w:ascii="Arial" w:hAnsi="Arial" w:cs="Arial"/>
          <w:sz w:val="24"/>
          <w:szCs w:val="24"/>
        </w:rPr>
        <w:t>: 073 124</w:t>
      </w:r>
      <w:r w:rsidR="00C22922" w:rsidRPr="00757AE0">
        <w:rPr>
          <w:rFonts w:ascii="Arial" w:hAnsi="Arial" w:cs="Arial"/>
          <w:sz w:val="24"/>
          <w:szCs w:val="24"/>
        </w:rPr>
        <w:t xml:space="preserve"> </w:t>
      </w:r>
      <w:r w:rsidR="00B50B6E" w:rsidRPr="00757AE0">
        <w:rPr>
          <w:rFonts w:ascii="Arial" w:hAnsi="Arial" w:cs="Arial"/>
          <w:sz w:val="24"/>
          <w:szCs w:val="24"/>
        </w:rPr>
        <w:t>1535</w:t>
      </w:r>
    </w:p>
    <w:p w14:paraId="643E6198" w14:textId="23A71AD2" w:rsidR="001E258D" w:rsidRDefault="00782793" w:rsidP="00782793">
      <w:pPr>
        <w:rPr>
          <w:rFonts w:ascii="Arial" w:hAnsi="Arial" w:cs="Arial"/>
          <w:sz w:val="24"/>
          <w:szCs w:val="24"/>
        </w:rPr>
      </w:pPr>
      <w:r w:rsidRPr="00757AE0">
        <w:rPr>
          <w:rFonts w:ascii="Arial" w:hAnsi="Arial" w:cs="Arial"/>
          <w:sz w:val="24"/>
          <w:szCs w:val="24"/>
        </w:rPr>
        <w:t xml:space="preserve">Email: </w:t>
      </w:r>
      <w:hyperlink r:id="rId10" w:history="1">
        <w:r w:rsidR="006E0281" w:rsidRPr="00F35E6B">
          <w:rPr>
            <w:rStyle w:val="Hyperlink"/>
            <w:rFonts w:ascii="Arial" w:hAnsi="Arial" w:cs="Arial"/>
            <w:sz w:val="24"/>
            <w:szCs w:val="24"/>
          </w:rPr>
          <w:t>info@sithembe.co.za</w:t>
        </w:r>
      </w:hyperlink>
    </w:p>
    <w:p w14:paraId="50443D17" w14:textId="77777777" w:rsidR="00716ED7" w:rsidRDefault="00716ED7" w:rsidP="00782793">
      <w:pPr>
        <w:rPr>
          <w:rFonts w:ascii="Arial" w:hAnsi="Arial" w:cs="Arial"/>
          <w:sz w:val="24"/>
          <w:szCs w:val="24"/>
        </w:rPr>
      </w:pPr>
    </w:p>
    <w:p w14:paraId="20674AFF" w14:textId="77777777" w:rsidR="006E0281" w:rsidRDefault="006E0281" w:rsidP="00782793">
      <w:pPr>
        <w:rPr>
          <w:rFonts w:ascii="Arial" w:hAnsi="Arial" w:cs="Arial"/>
          <w:sz w:val="24"/>
          <w:szCs w:val="24"/>
        </w:rPr>
      </w:pPr>
    </w:p>
    <w:p w14:paraId="2036351A" w14:textId="043612F2" w:rsidR="006E0281" w:rsidRPr="00757AE0" w:rsidRDefault="006E0281" w:rsidP="0078279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09 May 2023</w:t>
      </w:r>
    </w:p>
    <w:p w14:paraId="26CE4781" w14:textId="2EF3D01E" w:rsidR="00A21D39" w:rsidRPr="00757AE0" w:rsidRDefault="00A21D39" w:rsidP="00A21D39">
      <w:pPr>
        <w:pStyle w:val="NormalWeb"/>
        <w:shd w:val="clear" w:color="auto" w:fill="FFFFFF"/>
        <w:spacing w:before="360" w:beforeAutospacing="0" w:after="360" w:afterAutospacing="0"/>
        <w:rPr>
          <w:rFonts w:ascii="Arial" w:hAnsi="Arial" w:cs="Arial"/>
          <w:b/>
          <w:bCs/>
          <w:color w:val="1F1F1F"/>
        </w:rPr>
      </w:pPr>
      <w:r w:rsidRPr="00757AE0">
        <w:rPr>
          <w:rFonts w:ascii="Arial" w:hAnsi="Arial" w:cs="Arial"/>
          <w:b/>
          <w:bCs/>
          <w:color w:val="1F1F1F"/>
        </w:rPr>
        <w:t>Att</w:t>
      </w:r>
      <w:r w:rsidR="004E4596" w:rsidRPr="00757AE0">
        <w:rPr>
          <w:rFonts w:ascii="Arial" w:hAnsi="Arial" w:cs="Arial"/>
          <w:b/>
          <w:bCs/>
          <w:color w:val="1F1F1F"/>
        </w:rPr>
        <w:t xml:space="preserve">ention: </w:t>
      </w:r>
      <w:r w:rsidR="00AA3895" w:rsidRPr="00757AE0">
        <w:rPr>
          <w:rFonts w:ascii="Arial" w:hAnsi="Arial" w:cs="Arial"/>
          <w:b/>
          <w:bCs/>
          <w:color w:val="1F1F1F"/>
        </w:rPr>
        <w:t>Msunduzi Municipality</w:t>
      </w:r>
    </w:p>
    <w:p w14:paraId="5299DC41" w14:textId="09259FAC" w:rsidR="00A21D39" w:rsidRPr="00757AE0" w:rsidRDefault="00A21D39" w:rsidP="00A21D39">
      <w:pPr>
        <w:pStyle w:val="NormalWeb"/>
        <w:shd w:val="clear" w:color="auto" w:fill="FFFFFF"/>
        <w:spacing w:before="360" w:beforeAutospacing="0" w:after="360" w:afterAutospacing="0"/>
        <w:rPr>
          <w:rFonts w:ascii="Arial" w:hAnsi="Arial" w:cs="Arial"/>
          <w:color w:val="1F1F1F"/>
        </w:rPr>
      </w:pPr>
      <w:r w:rsidRPr="00757AE0">
        <w:rPr>
          <w:rFonts w:ascii="Arial" w:hAnsi="Arial" w:cs="Arial"/>
          <w:color w:val="1F1F1F"/>
        </w:rPr>
        <w:t xml:space="preserve">I hope this </w:t>
      </w:r>
      <w:r w:rsidR="00AA3895" w:rsidRPr="00757AE0">
        <w:rPr>
          <w:rFonts w:ascii="Arial" w:hAnsi="Arial" w:cs="Arial"/>
          <w:color w:val="1F1F1F"/>
        </w:rPr>
        <w:t xml:space="preserve">letter </w:t>
      </w:r>
      <w:r w:rsidRPr="00757AE0">
        <w:rPr>
          <w:rFonts w:ascii="Arial" w:hAnsi="Arial" w:cs="Arial"/>
          <w:color w:val="1F1F1F"/>
        </w:rPr>
        <w:t>finds you well.</w:t>
      </w:r>
    </w:p>
    <w:p w14:paraId="73A392E2" w14:textId="137F5BD2" w:rsidR="00A21D39" w:rsidRPr="00757AE0" w:rsidRDefault="00A21D39" w:rsidP="00A21D39">
      <w:pPr>
        <w:pStyle w:val="NormalWeb"/>
        <w:shd w:val="clear" w:color="auto" w:fill="FFFFFF"/>
        <w:spacing w:before="360" w:beforeAutospacing="0" w:after="360" w:afterAutospacing="0"/>
        <w:rPr>
          <w:rFonts w:ascii="Arial" w:hAnsi="Arial" w:cs="Arial"/>
          <w:color w:val="1F1F1F"/>
        </w:rPr>
      </w:pPr>
      <w:r w:rsidRPr="00757AE0">
        <w:rPr>
          <w:rFonts w:ascii="Arial" w:hAnsi="Arial" w:cs="Arial"/>
          <w:color w:val="1F1F1F"/>
        </w:rPr>
        <w:t xml:space="preserve">I am writing to confirm that </w:t>
      </w:r>
      <w:r w:rsidR="008B2293" w:rsidRPr="00757AE0">
        <w:rPr>
          <w:rFonts w:ascii="Arial" w:hAnsi="Arial" w:cs="Arial"/>
          <w:color w:val="1F1F1F"/>
        </w:rPr>
        <w:t>Sithembe Transportation and Projects</w:t>
      </w:r>
      <w:r w:rsidRPr="00757AE0">
        <w:rPr>
          <w:rFonts w:ascii="Arial" w:hAnsi="Arial" w:cs="Arial"/>
          <w:color w:val="1F1F1F"/>
        </w:rPr>
        <w:t xml:space="preserve"> will be able to deliver grass cutting</w:t>
      </w:r>
      <w:r w:rsidR="00005199" w:rsidRPr="00757AE0">
        <w:rPr>
          <w:rFonts w:ascii="Arial" w:hAnsi="Arial" w:cs="Arial"/>
          <w:color w:val="1F1F1F"/>
        </w:rPr>
        <w:t xml:space="preserve"> services</w:t>
      </w:r>
      <w:r w:rsidRPr="00757AE0">
        <w:rPr>
          <w:rFonts w:ascii="Arial" w:hAnsi="Arial" w:cs="Arial"/>
          <w:color w:val="1F1F1F"/>
        </w:rPr>
        <w:t xml:space="preserve"> at R0.55 inclusive of VAT per square meter. We are confident that we can meet your needs and provide you with a high-quality service.</w:t>
      </w:r>
    </w:p>
    <w:p w14:paraId="6546F02B" w14:textId="77777777" w:rsidR="00A21D39" w:rsidRPr="00757AE0" w:rsidRDefault="00A21D39" w:rsidP="00A21D39">
      <w:pPr>
        <w:pStyle w:val="NormalWeb"/>
        <w:shd w:val="clear" w:color="auto" w:fill="FFFFFF"/>
        <w:spacing w:before="360" w:beforeAutospacing="0" w:after="360" w:afterAutospacing="0"/>
        <w:rPr>
          <w:rFonts w:ascii="Arial" w:hAnsi="Arial" w:cs="Arial"/>
          <w:color w:val="1F1F1F"/>
        </w:rPr>
      </w:pPr>
      <w:r w:rsidRPr="00757AE0">
        <w:rPr>
          <w:rFonts w:ascii="Arial" w:hAnsi="Arial" w:cs="Arial"/>
          <w:color w:val="1F1F1F"/>
        </w:rPr>
        <w:t>Please let me know if you have any questions or concerns.</w:t>
      </w:r>
    </w:p>
    <w:p w14:paraId="6D789C6D" w14:textId="77777777" w:rsidR="00A21D39" w:rsidRPr="00757AE0" w:rsidRDefault="00A21D39" w:rsidP="00336334">
      <w:pPr>
        <w:pStyle w:val="NormalWeb"/>
        <w:shd w:val="clear" w:color="auto" w:fill="FFFFFF"/>
        <w:spacing w:before="240" w:beforeAutospacing="0" w:after="360" w:afterAutospacing="0"/>
        <w:rPr>
          <w:rFonts w:ascii="Arial" w:hAnsi="Arial" w:cs="Arial"/>
          <w:color w:val="1F1F1F"/>
        </w:rPr>
      </w:pPr>
      <w:r w:rsidRPr="00757AE0">
        <w:rPr>
          <w:rFonts w:ascii="Arial" w:hAnsi="Arial" w:cs="Arial"/>
          <w:color w:val="1F1F1F"/>
        </w:rPr>
        <w:t>Thank you for your time.</w:t>
      </w:r>
    </w:p>
    <w:p w14:paraId="71D1D53F" w14:textId="77777777" w:rsidR="008B2293" w:rsidRDefault="00A21D39" w:rsidP="00A21D39">
      <w:pPr>
        <w:pStyle w:val="NormalWeb"/>
        <w:shd w:val="clear" w:color="auto" w:fill="FFFFFF"/>
        <w:spacing w:before="360" w:beforeAutospacing="0" w:after="360" w:afterAutospacing="0"/>
        <w:rPr>
          <w:rFonts w:ascii="Arial" w:hAnsi="Arial" w:cs="Arial"/>
          <w:color w:val="1F1F1F"/>
        </w:rPr>
      </w:pPr>
      <w:r w:rsidRPr="00757AE0">
        <w:rPr>
          <w:rFonts w:ascii="Arial" w:hAnsi="Arial" w:cs="Arial"/>
          <w:color w:val="1F1F1F"/>
        </w:rPr>
        <w:t xml:space="preserve">Sincerely, </w:t>
      </w:r>
    </w:p>
    <w:p w14:paraId="01ABAE6D" w14:textId="77777777" w:rsidR="00757AE0" w:rsidRDefault="00757AE0" w:rsidP="00A21D39">
      <w:pPr>
        <w:pStyle w:val="NormalWeb"/>
        <w:shd w:val="clear" w:color="auto" w:fill="FFFFFF"/>
        <w:spacing w:before="360" w:beforeAutospacing="0" w:after="360" w:afterAutospacing="0"/>
        <w:rPr>
          <w:rFonts w:ascii="Arial" w:hAnsi="Arial" w:cs="Arial"/>
          <w:color w:val="1F1F1F"/>
        </w:rPr>
      </w:pPr>
    </w:p>
    <w:p w14:paraId="235942EB" w14:textId="77777777" w:rsidR="00757AE0" w:rsidRDefault="00757AE0" w:rsidP="00A21D39">
      <w:pPr>
        <w:pStyle w:val="NormalWeb"/>
        <w:shd w:val="clear" w:color="auto" w:fill="FFFFFF"/>
        <w:spacing w:before="360" w:beforeAutospacing="0" w:after="360" w:afterAutospacing="0"/>
        <w:rPr>
          <w:rFonts w:ascii="Arial" w:hAnsi="Arial" w:cs="Arial"/>
          <w:color w:val="1F1F1F"/>
        </w:rPr>
      </w:pPr>
    </w:p>
    <w:p w14:paraId="7EEC15CF" w14:textId="77777777" w:rsidR="00757AE0" w:rsidRPr="00757AE0" w:rsidRDefault="00757AE0" w:rsidP="00A21D39">
      <w:pPr>
        <w:pStyle w:val="NormalWeb"/>
        <w:shd w:val="clear" w:color="auto" w:fill="FFFFFF"/>
        <w:spacing w:before="360" w:beforeAutospacing="0" w:after="360" w:afterAutospacing="0"/>
        <w:rPr>
          <w:rFonts w:ascii="Arial" w:hAnsi="Arial" w:cs="Arial"/>
          <w:color w:val="1F1F1F"/>
        </w:rPr>
      </w:pPr>
    </w:p>
    <w:p w14:paraId="4715F6A3" w14:textId="13F4BD85" w:rsidR="00A21D39" w:rsidRPr="00757AE0" w:rsidRDefault="008B2293" w:rsidP="007B53D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 w:rsidRPr="00757AE0">
        <w:rPr>
          <w:rFonts w:ascii="Arial" w:hAnsi="Arial" w:cs="Arial"/>
          <w:color w:val="1F1F1F"/>
        </w:rPr>
        <w:t>Muzi Vincent Lukhele</w:t>
      </w:r>
    </w:p>
    <w:p w14:paraId="2A32EFB7" w14:textId="776A6B47" w:rsidR="008B2293" w:rsidRPr="00115273" w:rsidRDefault="008B2293" w:rsidP="007B53D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 w:rsidRPr="00757AE0">
        <w:rPr>
          <w:rFonts w:ascii="Arial" w:hAnsi="Arial" w:cs="Arial"/>
          <w:color w:val="1F1F1F"/>
        </w:rPr>
        <w:t>Director</w:t>
      </w:r>
    </w:p>
    <w:sectPr w:rsidR="008B2293" w:rsidRPr="00115273" w:rsidSect="003C2CAB">
      <w:headerReference w:type="default" r:id="rId11"/>
      <w:footerReference w:type="default" r:id="rId12"/>
      <w:pgSz w:w="11906" w:h="16838"/>
      <w:pgMar w:top="1396" w:right="1016" w:bottom="1440" w:left="1260" w:header="18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DCD0B" w14:textId="77777777" w:rsidR="00D174B8" w:rsidRPr="00757AE0" w:rsidRDefault="00D174B8" w:rsidP="00921857">
      <w:r w:rsidRPr="00757AE0">
        <w:separator/>
      </w:r>
    </w:p>
  </w:endnote>
  <w:endnote w:type="continuationSeparator" w:id="0">
    <w:p w14:paraId="3926C3B0" w14:textId="77777777" w:rsidR="00D174B8" w:rsidRPr="00757AE0" w:rsidRDefault="00D174B8" w:rsidP="00921857">
      <w:r w:rsidRPr="00757AE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FDCD1" w14:textId="77777777" w:rsidR="007B53D1" w:rsidRPr="00757AE0" w:rsidRDefault="0085154B" w:rsidP="003C2CAB">
    <w:pPr>
      <w:spacing w:after="40"/>
      <w:jc w:val="center"/>
      <w:rPr>
        <w:rFonts w:ascii="Calibri Light" w:eastAsia="Calibri" w:hAnsi="Calibri Light" w:cs="Calibri Light"/>
        <w:color w:val="3B4658"/>
      </w:rPr>
    </w:pPr>
    <w:r w:rsidRPr="00757AE0">
      <w:rPr>
        <w:rFonts w:ascii="Calibri Light" w:eastAsia="Calibri" w:hAnsi="Calibri Light" w:cs="Calibri Light"/>
        <w:color w:val="3B4658"/>
      </w:rPr>
      <w:t>19 Elizabeth Avenue</w:t>
    </w:r>
    <w:r w:rsidR="007B53D1" w:rsidRPr="00757AE0">
      <w:rPr>
        <w:rFonts w:ascii="Calibri Light" w:eastAsia="Calibri" w:hAnsi="Calibri Light" w:cs="Calibri Light"/>
        <w:color w:val="3B4658"/>
      </w:rPr>
      <w:t xml:space="preserve">, </w:t>
    </w:r>
    <w:r w:rsidRPr="00757AE0">
      <w:rPr>
        <w:rFonts w:ascii="Calibri Light" w:eastAsia="Calibri" w:hAnsi="Calibri Light" w:cs="Calibri Light"/>
        <w:color w:val="3B4658"/>
      </w:rPr>
      <w:t>Milkwood Complex, Illovo Beach, 4126, Durban</w:t>
    </w:r>
  </w:p>
  <w:p w14:paraId="37F3B67F" w14:textId="1D276B0C" w:rsidR="003C2CAB" w:rsidRPr="00757AE0" w:rsidRDefault="003C2CAB" w:rsidP="003C2CAB">
    <w:pPr>
      <w:spacing w:after="40"/>
      <w:jc w:val="center"/>
      <w:rPr>
        <w:rFonts w:ascii="Calibri Light" w:eastAsia="Calibri" w:hAnsi="Calibri Light" w:cs="Calibri Light"/>
        <w:bCs/>
        <w:color w:val="3B4658"/>
      </w:rPr>
    </w:pPr>
    <w:r w:rsidRPr="00757AE0">
      <w:rPr>
        <w:rFonts w:ascii="Calibri Light" w:eastAsia="Calibri" w:hAnsi="Calibri Light" w:cs="Calibri Light"/>
        <w:bCs/>
        <w:color w:val="3B4658"/>
        <w:lang w:eastAsia="en-ZA"/>
      </w:rPr>
      <w:drawing>
        <wp:inline distT="0" distB="0" distL="0" distR="0" wp14:anchorId="600A3660" wp14:editId="02D4EB47">
          <wp:extent cx="200025" cy="211953"/>
          <wp:effectExtent l="0" t="0" r="0" b="0"/>
          <wp:docPr id="288" name="Picture 2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s (5).jpg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66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756" cy="2265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57AE0">
      <w:rPr>
        <w:rFonts w:ascii="Calibri Light" w:eastAsia="Calibri" w:hAnsi="Calibri Light" w:cs="Calibri Light"/>
        <w:bCs/>
        <w:color w:val="3B4658"/>
      </w:rPr>
      <w:t>(0</w:t>
    </w:r>
    <w:r w:rsidR="005312BE" w:rsidRPr="00757AE0">
      <w:rPr>
        <w:rFonts w:ascii="Calibri Light" w:eastAsia="Calibri" w:hAnsi="Calibri Light" w:cs="Calibri Light"/>
        <w:bCs/>
        <w:color w:val="3B4658"/>
      </w:rPr>
      <w:t>73) 124 1535</w:t>
    </w:r>
    <w:r w:rsidRPr="00757AE0">
      <w:rPr>
        <w:rFonts w:ascii="Calibri Light" w:eastAsia="Calibri" w:hAnsi="Calibri Light" w:cs="Calibri Light"/>
        <w:color w:val="3B4658"/>
        <w:lang w:eastAsia="en-ZA"/>
      </w:rPr>
      <w:drawing>
        <wp:inline distT="0" distB="0" distL="0" distR="0" wp14:anchorId="3D52B392" wp14:editId="28BFCB66">
          <wp:extent cx="190500" cy="194791"/>
          <wp:effectExtent l="0" t="0" r="0" b="0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s.jpg"/>
                  <pic:cNvPicPr/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202775" cy="2073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57AE0">
      <w:rPr>
        <w:rFonts w:ascii="Calibri Light" w:eastAsia="Calibri" w:hAnsi="Calibri Light" w:cs="Calibri Light"/>
        <w:color w:val="3B4658"/>
      </w:rPr>
      <w:t xml:space="preserve">info@sithembe.co.za </w:t>
    </w:r>
    <w:r w:rsidRPr="00757AE0">
      <w:rPr>
        <w:rFonts w:ascii="Calibri Light" w:eastAsia="Calibri" w:hAnsi="Calibri Light" w:cs="Calibri Light"/>
        <w:b/>
        <w:bCs/>
        <w:color w:val="3B4658"/>
        <w:lang w:eastAsia="en-ZA"/>
      </w:rPr>
      <w:drawing>
        <wp:inline distT="0" distB="0" distL="0" distR="0" wp14:anchorId="60EACCFD" wp14:editId="2AC6E3F2">
          <wp:extent cx="190500" cy="190500"/>
          <wp:effectExtent l="0" t="0" r="0" b="0"/>
          <wp:docPr id="290" name="Picture 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s (3).jpg"/>
                  <pic:cNvPicPr/>
                </pic:nvPicPr>
                <pic:blipFill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57AE0">
      <w:rPr>
        <w:rFonts w:ascii="Calibri Light" w:eastAsia="Calibri" w:hAnsi="Calibri Light" w:cs="Calibri Light"/>
        <w:color w:val="3B4658"/>
      </w:rPr>
      <w:t>www.sithembe.co.za</w:t>
    </w:r>
  </w:p>
  <w:p w14:paraId="1BACF244" w14:textId="1F5E3A11" w:rsidR="003C2CAB" w:rsidRPr="00757AE0" w:rsidRDefault="003C2CAB" w:rsidP="003C2CAB">
    <w:pPr>
      <w:spacing w:after="40"/>
      <w:jc w:val="center"/>
      <w:rPr>
        <w:rFonts w:ascii="Calibri" w:eastAsia="Calibri" w:hAnsi="Calibri"/>
        <w:b/>
        <w:bCs/>
        <w:color w:val="3B4658"/>
      </w:rPr>
    </w:pPr>
    <w:r w:rsidRPr="00757AE0">
      <w:rPr>
        <w:rFonts w:ascii="Calibri Light" w:eastAsia="Calibri" w:hAnsi="Calibri Light" w:cs="Calibri Light"/>
        <w:b/>
        <w:color w:val="3B4658"/>
      </w:rPr>
      <w:t>Reg Number:</w:t>
    </w:r>
    <w:r w:rsidRPr="00757AE0">
      <w:rPr>
        <w:rFonts w:ascii="Calibri Light" w:hAnsi="Calibri Light" w:cs="Calibri Light"/>
        <w:b/>
        <w:bCs/>
        <w:color w:val="3B4658"/>
      </w:rPr>
      <w:t>2013/029173/07</w:t>
    </w:r>
    <w:r w:rsidRPr="00757AE0">
      <w:rPr>
        <w:rFonts w:ascii="Calibri Light" w:eastAsia="Calibri" w:hAnsi="Calibri Light" w:cs="Calibri Light"/>
        <w:b/>
        <w:bCs/>
        <w:color w:val="3B4658"/>
      </w:rPr>
      <w:t>• Vat: 4070272101</w:t>
    </w:r>
  </w:p>
  <w:p w14:paraId="25083D80" w14:textId="77777777" w:rsidR="00B26021" w:rsidRPr="00757AE0" w:rsidRDefault="00B26021" w:rsidP="00921857">
    <w:pPr>
      <w:spacing w:after="40"/>
      <w:ind w:left="2880" w:firstLine="720"/>
      <w:rPr>
        <w:rFonts w:ascii="Calibri" w:eastAsia="Calibri" w:hAnsi="Calibri"/>
        <w:color w:val="3B465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8C0A1" w14:textId="77777777" w:rsidR="00D174B8" w:rsidRPr="00757AE0" w:rsidRDefault="00D174B8" w:rsidP="00921857">
      <w:r w:rsidRPr="00757AE0">
        <w:separator/>
      </w:r>
    </w:p>
  </w:footnote>
  <w:footnote w:type="continuationSeparator" w:id="0">
    <w:p w14:paraId="315114FA" w14:textId="77777777" w:rsidR="00D174B8" w:rsidRPr="00757AE0" w:rsidRDefault="00D174B8" w:rsidP="00921857">
      <w:r w:rsidRPr="00757AE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46CD1" w14:textId="4369D727" w:rsidR="004647E7" w:rsidRPr="00757AE0" w:rsidRDefault="004647E7" w:rsidP="004647E7">
    <w:pPr>
      <w:spacing w:after="40"/>
      <w:jc w:val="center"/>
      <w:rPr>
        <w:rFonts w:ascii="Calibri Light" w:eastAsia="Calibri" w:hAnsi="Calibri Light" w:cs="Calibri Light"/>
        <w:color w:val="3B4658"/>
      </w:rPr>
    </w:pPr>
    <w:r w:rsidRPr="00757AE0">
      <w:rPr>
        <w:lang w:eastAsia="en-ZA"/>
      </w:rPr>
      <w:drawing>
        <wp:anchor distT="0" distB="0" distL="114300" distR="114300" simplePos="0" relativeHeight="251661312" behindDoc="1" locked="0" layoutInCell="1" allowOverlap="1" wp14:anchorId="2E66709E" wp14:editId="14C3A5AC">
          <wp:simplePos x="0" y="0"/>
          <wp:positionH relativeFrom="column">
            <wp:posOffset>742950</wp:posOffset>
          </wp:positionH>
          <wp:positionV relativeFrom="paragraph">
            <wp:posOffset>-333375</wp:posOffset>
          </wp:positionV>
          <wp:extent cx="6210300" cy="1400175"/>
          <wp:effectExtent l="0" t="0" r="0" b="0"/>
          <wp:wrapNone/>
          <wp:docPr id="58" name="Picture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52760" t="-51635" r="-47240" b="-42982"/>
                  <a:stretch/>
                </pic:blipFill>
                <pic:spPr bwMode="auto">
                  <a:xfrm>
                    <a:off x="0" y="0"/>
                    <a:ext cx="6210300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B26021" w:rsidRPr="00757AE0">
      <w:rPr>
        <w:lang w:eastAsia="en-ZA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994ECC9" wp14:editId="22A29E79">
              <wp:simplePos x="0" y="0"/>
              <wp:positionH relativeFrom="column">
                <wp:posOffset>-904875</wp:posOffset>
              </wp:positionH>
              <wp:positionV relativeFrom="paragraph">
                <wp:posOffset>-114300</wp:posOffset>
              </wp:positionV>
              <wp:extent cx="2466975" cy="885825"/>
              <wp:effectExtent l="0" t="0" r="9525" b="9525"/>
              <wp:wrapNone/>
              <wp:docPr id="37" name="Right Triangl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466975" cy="885825"/>
                      </a:xfrm>
                      <a:prstGeom prst="rtTriangle">
                        <a:avLst/>
                      </a:prstGeom>
                      <a:solidFill>
                        <a:srgbClr val="FAAB3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854A69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37" o:spid="_x0000_s1026" type="#_x0000_t6" style="position:absolute;margin-left:-71.25pt;margin-top:-9pt;width:194.25pt;height:69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" fillcolor="#faab36" stroked="f" strokeweight="1pt"/>
          </w:pict>
        </mc:Fallback>
      </mc:AlternateContent>
    </w:r>
  </w:p>
  <w:p w14:paraId="6F4DE580" w14:textId="1C582735" w:rsidR="004647E7" w:rsidRPr="00757AE0" w:rsidRDefault="004647E7" w:rsidP="004647E7">
    <w:pPr>
      <w:spacing w:after="40"/>
      <w:jc w:val="center"/>
      <w:rPr>
        <w:rFonts w:ascii="Calibri Light" w:eastAsia="Calibri" w:hAnsi="Calibri Light" w:cs="Calibri Light"/>
        <w:color w:val="3B4658"/>
      </w:rPr>
    </w:pPr>
  </w:p>
  <w:p w14:paraId="7A7995A7" w14:textId="69F17658" w:rsidR="004647E7" w:rsidRPr="00757AE0" w:rsidRDefault="004647E7" w:rsidP="004647E7">
    <w:pPr>
      <w:spacing w:after="40"/>
      <w:jc w:val="center"/>
      <w:rPr>
        <w:rFonts w:ascii="Calibri Light" w:eastAsia="Calibri" w:hAnsi="Calibri Light" w:cs="Calibri Light"/>
        <w:color w:val="3B4658"/>
      </w:rPr>
    </w:pPr>
  </w:p>
  <w:p w14:paraId="35030034" w14:textId="62F6BC10" w:rsidR="004647E7" w:rsidRPr="00757AE0" w:rsidRDefault="004647E7" w:rsidP="004647E7">
    <w:pPr>
      <w:spacing w:after="40"/>
      <w:jc w:val="center"/>
      <w:rPr>
        <w:rFonts w:ascii="Calibri Light" w:eastAsia="Calibri" w:hAnsi="Calibri Light" w:cs="Calibri Light"/>
        <w:color w:val="3B4658"/>
      </w:rPr>
    </w:pPr>
  </w:p>
  <w:p w14:paraId="0DB77B77" w14:textId="3EC4AB05" w:rsidR="004647E7" w:rsidRPr="00757AE0" w:rsidRDefault="004647E7" w:rsidP="004647E7">
    <w:pPr>
      <w:spacing w:after="40"/>
      <w:jc w:val="center"/>
      <w:rPr>
        <w:rFonts w:ascii="Calibri Light" w:eastAsia="Calibri" w:hAnsi="Calibri Light" w:cs="Calibri Light"/>
        <w:color w:val="3B4658"/>
      </w:rPr>
    </w:pPr>
  </w:p>
  <w:p w14:paraId="1143F633" w14:textId="71B3DDD0" w:rsidR="00B26021" w:rsidRPr="00757AE0" w:rsidRDefault="00B260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1pt;height:166.8pt;visibility:visible" o:bullet="t">
        <v:imagedata r:id="rId1" o:title=""/>
      </v:shape>
    </w:pict>
  </w:numPicBullet>
  <w:abstractNum w:abstractNumId="0" w15:restartNumberingAfterBreak="0">
    <w:nsid w:val="049B5630"/>
    <w:multiLevelType w:val="hybridMultilevel"/>
    <w:tmpl w:val="880A7C28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8CB8E908">
      <w:start w:val="6"/>
      <w:numFmt w:val="decimal"/>
      <w:lvlText w:val="%2."/>
      <w:lvlJc w:val="right"/>
      <w:pPr>
        <w:tabs>
          <w:tab w:val="num" w:pos="1080"/>
        </w:tabs>
        <w:ind w:left="1080" w:hanging="779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00B3559"/>
    <w:multiLevelType w:val="hybridMultilevel"/>
    <w:tmpl w:val="A92CA808"/>
    <w:lvl w:ilvl="0" w:tplc="DDB6416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806E7E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31436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EEF8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CA46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D80DCC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F083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0CA7C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370B3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71548F0"/>
    <w:multiLevelType w:val="hybridMultilevel"/>
    <w:tmpl w:val="FFB2F9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41CC5"/>
    <w:multiLevelType w:val="hybridMultilevel"/>
    <w:tmpl w:val="EAC4283E"/>
    <w:lvl w:ilvl="0" w:tplc="1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9A16B2"/>
    <w:multiLevelType w:val="hybridMultilevel"/>
    <w:tmpl w:val="A184E236"/>
    <w:lvl w:ilvl="0" w:tplc="4B7AE2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A12DC4"/>
    <w:multiLevelType w:val="hybridMultilevel"/>
    <w:tmpl w:val="C37C07A0"/>
    <w:lvl w:ilvl="0" w:tplc="F3DE3F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CBC7A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4CEE5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A5E3A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D7696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9827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F6D7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1441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9F21A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D235AEF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6C65CCF"/>
    <w:multiLevelType w:val="hybridMultilevel"/>
    <w:tmpl w:val="7B503F64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A1418DB"/>
    <w:multiLevelType w:val="hybridMultilevel"/>
    <w:tmpl w:val="EFBCBC8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2054961">
    <w:abstractNumId w:val="0"/>
  </w:num>
  <w:num w:numId="2" w16cid:durableId="100685649">
    <w:abstractNumId w:val="7"/>
  </w:num>
  <w:num w:numId="3" w16cid:durableId="1522549522">
    <w:abstractNumId w:val="2"/>
  </w:num>
  <w:num w:numId="4" w16cid:durableId="715620096">
    <w:abstractNumId w:val="6"/>
  </w:num>
  <w:num w:numId="5" w16cid:durableId="224219798">
    <w:abstractNumId w:val="3"/>
  </w:num>
  <w:num w:numId="6" w16cid:durableId="1204102495">
    <w:abstractNumId w:val="8"/>
  </w:num>
  <w:num w:numId="7" w16cid:durableId="348458954">
    <w:abstractNumId w:val="4"/>
  </w:num>
  <w:num w:numId="8" w16cid:durableId="1626234854">
    <w:abstractNumId w:val="5"/>
  </w:num>
  <w:num w:numId="9" w16cid:durableId="742223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F2"/>
    <w:rsid w:val="00005199"/>
    <w:rsid w:val="00023FDD"/>
    <w:rsid w:val="000401D4"/>
    <w:rsid w:val="00040791"/>
    <w:rsid w:val="00072756"/>
    <w:rsid w:val="000A2348"/>
    <w:rsid w:val="000A432B"/>
    <w:rsid w:val="000A7CD9"/>
    <w:rsid w:val="000C35EA"/>
    <w:rsid w:val="000C76FF"/>
    <w:rsid w:val="000D0EA1"/>
    <w:rsid w:val="000D2326"/>
    <w:rsid w:val="000E1362"/>
    <w:rsid w:val="000E3689"/>
    <w:rsid w:val="000E75F3"/>
    <w:rsid w:val="00111550"/>
    <w:rsid w:val="00115273"/>
    <w:rsid w:val="00130619"/>
    <w:rsid w:val="001411C5"/>
    <w:rsid w:val="00146763"/>
    <w:rsid w:val="00151E5D"/>
    <w:rsid w:val="001623C1"/>
    <w:rsid w:val="00163B0C"/>
    <w:rsid w:val="00165FDB"/>
    <w:rsid w:val="00167097"/>
    <w:rsid w:val="00182634"/>
    <w:rsid w:val="001A1713"/>
    <w:rsid w:val="001B3138"/>
    <w:rsid w:val="001B6078"/>
    <w:rsid w:val="001B6F6F"/>
    <w:rsid w:val="001D7BBC"/>
    <w:rsid w:val="001E258D"/>
    <w:rsid w:val="001F3D1A"/>
    <w:rsid w:val="001F53A3"/>
    <w:rsid w:val="002047CA"/>
    <w:rsid w:val="0020708E"/>
    <w:rsid w:val="00211333"/>
    <w:rsid w:val="002268D4"/>
    <w:rsid w:val="00227905"/>
    <w:rsid w:val="00242AA7"/>
    <w:rsid w:val="00252A3F"/>
    <w:rsid w:val="00263895"/>
    <w:rsid w:val="00281EF3"/>
    <w:rsid w:val="002921EB"/>
    <w:rsid w:val="00294E49"/>
    <w:rsid w:val="002A75D6"/>
    <w:rsid w:val="002D0831"/>
    <w:rsid w:val="002D4F30"/>
    <w:rsid w:val="002F75F9"/>
    <w:rsid w:val="002F7720"/>
    <w:rsid w:val="00303880"/>
    <w:rsid w:val="00336334"/>
    <w:rsid w:val="00353EB4"/>
    <w:rsid w:val="00354E25"/>
    <w:rsid w:val="00387003"/>
    <w:rsid w:val="003B12F4"/>
    <w:rsid w:val="003B234A"/>
    <w:rsid w:val="003C2CAB"/>
    <w:rsid w:val="003E0030"/>
    <w:rsid w:val="003E3F84"/>
    <w:rsid w:val="003E5C33"/>
    <w:rsid w:val="003F2E25"/>
    <w:rsid w:val="003F3BFE"/>
    <w:rsid w:val="00400AA3"/>
    <w:rsid w:val="0040791F"/>
    <w:rsid w:val="00412842"/>
    <w:rsid w:val="004164EE"/>
    <w:rsid w:val="004254B2"/>
    <w:rsid w:val="00436A13"/>
    <w:rsid w:val="004464CB"/>
    <w:rsid w:val="004556F7"/>
    <w:rsid w:val="00460D43"/>
    <w:rsid w:val="004647E7"/>
    <w:rsid w:val="00467F33"/>
    <w:rsid w:val="00472B7D"/>
    <w:rsid w:val="00480A71"/>
    <w:rsid w:val="00483DF0"/>
    <w:rsid w:val="00491B12"/>
    <w:rsid w:val="00497E00"/>
    <w:rsid w:val="004A2F39"/>
    <w:rsid w:val="004A3964"/>
    <w:rsid w:val="004D1200"/>
    <w:rsid w:val="004E16A0"/>
    <w:rsid w:val="004E4596"/>
    <w:rsid w:val="004E7596"/>
    <w:rsid w:val="005152A3"/>
    <w:rsid w:val="0051634A"/>
    <w:rsid w:val="00521799"/>
    <w:rsid w:val="005230BE"/>
    <w:rsid w:val="0052356C"/>
    <w:rsid w:val="005312BE"/>
    <w:rsid w:val="00531853"/>
    <w:rsid w:val="00540F6F"/>
    <w:rsid w:val="0056479B"/>
    <w:rsid w:val="00571D4C"/>
    <w:rsid w:val="00581A5C"/>
    <w:rsid w:val="00583FD0"/>
    <w:rsid w:val="00585F2D"/>
    <w:rsid w:val="005A14E6"/>
    <w:rsid w:val="005A2435"/>
    <w:rsid w:val="005A6CDD"/>
    <w:rsid w:val="005A7A8D"/>
    <w:rsid w:val="005B1C68"/>
    <w:rsid w:val="005D0E1D"/>
    <w:rsid w:val="005D1924"/>
    <w:rsid w:val="005D2267"/>
    <w:rsid w:val="005D6795"/>
    <w:rsid w:val="005E0940"/>
    <w:rsid w:val="005E472E"/>
    <w:rsid w:val="005E778F"/>
    <w:rsid w:val="005F78F3"/>
    <w:rsid w:val="00615DD6"/>
    <w:rsid w:val="00643DCD"/>
    <w:rsid w:val="00656B26"/>
    <w:rsid w:val="00657577"/>
    <w:rsid w:val="00661E9B"/>
    <w:rsid w:val="00663CFF"/>
    <w:rsid w:val="00665CF2"/>
    <w:rsid w:val="00670D68"/>
    <w:rsid w:val="006754E1"/>
    <w:rsid w:val="00683251"/>
    <w:rsid w:val="006B2C5F"/>
    <w:rsid w:val="006E0281"/>
    <w:rsid w:val="006F76FA"/>
    <w:rsid w:val="0070146F"/>
    <w:rsid w:val="00704122"/>
    <w:rsid w:val="00706469"/>
    <w:rsid w:val="00712288"/>
    <w:rsid w:val="00716ED7"/>
    <w:rsid w:val="0071748A"/>
    <w:rsid w:val="00724F5E"/>
    <w:rsid w:val="007324A2"/>
    <w:rsid w:val="0075225C"/>
    <w:rsid w:val="00757AE0"/>
    <w:rsid w:val="007631D1"/>
    <w:rsid w:val="007749D2"/>
    <w:rsid w:val="00782793"/>
    <w:rsid w:val="00785D4A"/>
    <w:rsid w:val="0079108F"/>
    <w:rsid w:val="007A2854"/>
    <w:rsid w:val="007A5B77"/>
    <w:rsid w:val="007B53D1"/>
    <w:rsid w:val="007C440F"/>
    <w:rsid w:val="007C5389"/>
    <w:rsid w:val="007C5DBF"/>
    <w:rsid w:val="007D1384"/>
    <w:rsid w:val="007D44CC"/>
    <w:rsid w:val="007E0DAE"/>
    <w:rsid w:val="007E1A96"/>
    <w:rsid w:val="007E43B5"/>
    <w:rsid w:val="007E63D8"/>
    <w:rsid w:val="007E7CCC"/>
    <w:rsid w:val="00812F8E"/>
    <w:rsid w:val="00822F3A"/>
    <w:rsid w:val="0082562C"/>
    <w:rsid w:val="0083041D"/>
    <w:rsid w:val="0083041F"/>
    <w:rsid w:val="00830870"/>
    <w:rsid w:val="00832CA3"/>
    <w:rsid w:val="00843CF1"/>
    <w:rsid w:val="0085154B"/>
    <w:rsid w:val="008626AC"/>
    <w:rsid w:val="008635D5"/>
    <w:rsid w:val="00866CD6"/>
    <w:rsid w:val="00876F8B"/>
    <w:rsid w:val="0088427F"/>
    <w:rsid w:val="00890D12"/>
    <w:rsid w:val="008919DE"/>
    <w:rsid w:val="008A3BC8"/>
    <w:rsid w:val="008B2293"/>
    <w:rsid w:val="008B7609"/>
    <w:rsid w:val="00904773"/>
    <w:rsid w:val="00906A3D"/>
    <w:rsid w:val="00921857"/>
    <w:rsid w:val="00924AE1"/>
    <w:rsid w:val="009405FB"/>
    <w:rsid w:val="00954852"/>
    <w:rsid w:val="009549AD"/>
    <w:rsid w:val="009554AA"/>
    <w:rsid w:val="00956530"/>
    <w:rsid w:val="0096624E"/>
    <w:rsid w:val="009708B1"/>
    <w:rsid w:val="00975A43"/>
    <w:rsid w:val="00981903"/>
    <w:rsid w:val="00994865"/>
    <w:rsid w:val="009976C3"/>
    <w:rsid w:val="009A2DDD"/>
    <w:rsid w:val="009A3EDA"/>
    <w:rsid w:val="009B7495"/>
    <w:rsid w:val="009D022D"/>
    <w:rsid w:val="009D1F66"/>
    <w:rsid w:val="009E60CB"/>
    <w:rsid w:val="009F0985"/>
    <w:rsid w:val="009F2969"/>
    <w:rsid w:val="00A00D19"/>
    <w:rsid w:val="00A02E4B"/>
    <w:rsid w:val="00A07591"/>
    <w:rsid w:val="00A167F1"/>
    <w:rsid w:val="00A21D39"/>
    <w:rsid w:val="00A27385"/>
    <w:rsid w:val="00A30FC9"/>
    <w:rsid w:val="00A35A5F"/>
    <w:rsid w:val="00A4002D"/>
    <w:rsid w:val="00A444B8"/>
    <w:rsid w:val="00A44A24"/>
    <w:rsid w:val="00A46E01"/>
    <w:rsid w:val="00A54CD3"/>
    <w:rsid w:val="00A60FE0"/>
    <w:rsid w:val="00A65DC0"/>
    <w:rsid w:val="00A71159"/>
    <w:rsid w:val="00A74CED"/>
    <w:rsid w:val="00A961D7"/>
    <w:rsid w:val="00AA3895"/>
    <w:rsid w:val="00AB57AC"/>
    <w:rsid w:val="00AE1E46"/>
    <w:rsid w:val="00AE21C2"/>
    <w:rsid w:val="00B010C4"/>
    <w:rsid w:val="00B14926"/>
    <w:rsid w:val="00B1526B"/>
    <w:rsid w:val="00B22038"/>
    <w:rsid w:val="00B26021"/>
    <w:rsid w:val="00B37817"/>
    <w:rsid w:val="00B37D04"/>
    <w:rsid w:val="00B46274"/>
    <w:rsid w:val="00B475E0"/>
    <w:rsid w:val="00B500FE"/>
    <w:rsid w:val="00B50B6E"/>
    <w:rsid w:val="00B52B72"/>
    <w:rsid w:val="00B56F55"/>
    <w:rsid w:val="00B77FEF"/>
    <w:rsid w:val="00B824EA"/>
    <w:rsid w:val="00B871AF"/>
    <w:rsid w:val="00B92EAD"/>
    <w:rsid w:val="00B940DC"/>
    <w:rsid w:val="00BA1959"/>
    <w:rsid w:val="00BD1EB5"/>
    <w:rsid w:val="00BF4B55"/>
    <w:rsid w:val="00C004A9"/>
    <w:rsid w:val="00C07050"/>
    <w:rsid w:val="00C22922"/>
    <w:rsid w:val="00C26A03"/>
    <w:rsid w:val="00C35400"/>
    <w:rsid w:val="00C772E2"/>
    <w:rsid w:val="00C832F9"/>
    <w:rsid w:val="00CA2907"/>
    <w:rsid w:val="00CA3457"/>
    <w:rsid w:val="00CB0319"/>
    <w:rsid w:val="00CE41A2"/>
    <w:rsid w:val="00CE7789"/>
    <w:rsid w:val="00CF5046"/>
    <w:rsid w:val="00CF6A98"/>
    <w:rsid w:val="00D034B7"/>
    <w:rsid w:val="00D1524D"/>
    <w:rsid w:val="00D174B8"/>
    <w:rsid w:val="00D42903"/>
    <w:rsid w:val="00D42B31"/>
    <w:rsid w:val="00D66CC9"/>
    <w:rsid w:val="00D82FC8"/>
    <w:rsid w:val="00D835CB"/>
    <w:rsid w:val="00D86989"/>
    <w:rsid w:val="00D9172A"/>
    <w:rsid w:val="00DA0016"/>
    <w:rsid w:val="00DD18AE"/>
    <w:rsid w:val="00DE0D67"/>
    <w:rsid w:val="00DE425D"/>
    <w:rsid w:val="00DE4449"/>
    <w:rsid w:val="00DE5B8B"/>
    <w:rsid w:val="00DE7482"/>
    <w:rsid w:val="00E04054"/>
    <w:rsid w:val="00E24871"/>
    <w:rsid w:val="00E268DF"/>
    <w:rsid w:val="00E30065"/>
    <w:rsid w:val="00E3050D"/>
    <w:rsid w:val="00E30DF2"/>
    <w:rsid w:val="00E53A34"/>
    <w:rsid w:val="00E614B5"/>
    <w:rsid w:val="00E70DF1"/>
    <w:rsid w:val="00E72C86"/>
    <w:rsid w:val="00E779A5"/>
    <w:rsid w:val="00E77A81"/>
    <w:rsid w:val="00E966A6"/>
    <w:rsid w:val="00EB51CD"/>
    <w:rsid w:val="00EC0987"/>
    <w:rsid w:val="00EC4B76"/>
    <w:rsid w:val="00ED264D"/>
    <w:rsid w:val="00ED5928"/>
    <w:rsid w:val="00EE27C7"/>
    <w:rsid w:val="00EE38E0"/>
    <w:rsid w:val="00EF4B7D"/>
    <w:rsid w:val="00EF645D"/>
    <w:rsid w:val="00F07D24"/>
    <w:rsid w:val="00F117A7"/>
    <w:rsid w:val="00F15EEA"/>
    <w:rsid w:val="00F165C8"/>
    <w:rsid w:val="00F17B8A"/>
    <w:rsid w:val="00F3043E"/>
    <w:rsid w:val="00F50BF4"/>
    <w:rsid w:val="00F51C80"/>
    <w:rsid w:val="00F614E7"/>
    <w:rsid w:val="00F67100"/>
    <w:rsid w:val="00F7616D"/>
    <w:rsid w:val="00FA6C0D"/>
    <w:rsid w:val="00FB0F3B"/>
    <w:rsid w:val="00FE3C9D"/>
    <w:rsid w:val="00FE66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041DE950"/>
  <w15:docId w15:val="{BA068DE5-7FE4-4372-A02A-2AE12268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B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4">
    <w:name w:val="heading 4"/>
    <w:basedOn w:val="Normal"/>
    <w:next w:val="Normal"/>
    <w:link w:val="Heading4Char"/>
    <w:qFormat/>
    <w:rsid w:val="000D0EA1"/>
    <w:pPr>
      <w:keepNext/>
      <w:spacing w:before="240"/>
      <w:outlineLvl w:val="3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18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1857"/>
  </w:style>
  <w:style w:type="paragraph" w:styleId="Footer">
    <w:name w:val="footer"/>
    <w:basedOn w:val="Normal"/>
    <w:link w:val="FooterChar"/>
    <w:uiPriority w:val="99"/>
    <w:unhideWhenUsed/>
    <w:rsid w:val="009218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1857"/>
  </w:style>
  <w:style w:type="paragraph" w:styleId="BalloonText">
    <w:name w:val="Balloon Text"/>
    <w:basedOn w:val="Normal"/>
    <w:link w:val="BalloonTextChar"/>
    <w:uiPriority w:val="99"/>
    <w:semiHidden/>
    <w:unhideWhenUsed/>
    <w:rsid w:val="00665C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CF2"/>
    <w:rPr>
      <w:rFonts w:ascii="Tahoma" w:hAnsi="Tahoma" w:cs="Tahoma"/>
      <w:sz w:val="16"/>
      <w:szCs w:val="16"/>
    </w:rPr>
  </w:style>
  <w:style w:type="character" w:styleId="Hyperlink">
    <w:name w:val="Hyperlink"/>
    <w:rsid w:val="001D7BBC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rsid w:val="000D0EA1"/>
    <w:rPr>
      <w:rFonts w:ascii="Times New Roman" w:eastAsia="Times New Roman" w:hAnsi="Times New Roman" w:cs="Times New Roman"/>
      <w:b/>
      <w:szCs w:val="20"/>
      <w:lang w:val="en-ZA"/>
    </w:rPr>
  </w:style>
  <w:style w:type="paragraph" w:styleId="ListParagraph">
    <w:name w:val="List Paragraph"/>
    <w:basedOn w:val="Normal"/>
    <w:uiPriority w:val="34"/>
    <w:qFormat/>
    <w:rsid w:val="00E77A81"/>
    <w:pPr>
      <w:ind w:left="720"/>
      <w:contextualSpacing/>
    </w:pPr>
  </w:style>
  <w:style w:type="paragraph" w:styleId="NoSpacing">
    <w:name w:val="No Spacing"/>
    <w:uiPriority w:val="1"/>
    <w:qFormat/>
    <w:rsid w:val="007A5B7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ZA"/>
    </w:rPr>
  </w:style>
  <w:style w:type="paragraph" w:styleId="NormalWeb">
    <w:name w:val="Normal (Web)"/>
    <w:basedOn w:val="Normal"/>
    <w:uiPriority w:val="99"/>
    <w:semiHidden/>
    <w:unhideWhenUsed/>
    <w:rsid w:val="00A21D39"/>
    <w:pPr>
      <w:spacing w:before="100" w:beforeAutospacing="1" w:after="100" w:afterAutospacing="1"/>
    </w:pPr>
    <w:rPr>
      <w:sz w:val="24"/>
      <w:szCs w:val="24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6E02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10" Type="http://schemas.openxmlformats.org/officeDocument/2006/relationships/hyperlink" Target="mailto:info@sithembe.co.z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6" Type="http://schemas.microsoft.com/office/2007/relationships/hdphoto" Target="media/hdphoto3.wdp"/><Relationship Id="rId5" Type="http://schemas.openxmlformats.org/officeDocument/2006/relationships/image" Target="media/image5.png"/><Relationship Id="rId4" Type="http://schemas.microsoft.com/office/2007/relationships/hdphoto" Target="media/hdphoto2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sekgweleo\Desktop\Sithembe%20Transport%20and%20Projects\Sithembe%20letterhead_20161022_Fin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8091ae61a59d4988b9942b1a35aae76a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8a3e649d8277a7bc611c6cb84cf7ec9a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Props1.xml><?xml version="1.0" encoding="utf-8"?>
<ds:datastoreItem xmlns:ds="http://schemas.openxmlformats.org/officeDocument/2006/customXml" ds:itemID="{6F04F644-5C28-4169-BC40-31BECC0E67CF}"/>
</file>

<file path=customXml/itemProps2.xml><?xml version="1.0" encoding="utf-8"?>
<ds:datastoreItem xmlns:ds="http://schemas.openxmlformats.org/officeDocument/2006/customXml" ds:itemID="{93C7DD46-7772-489C-BBE3-24825E8D88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34E35A-0BDB-446A-8442-3BD3CE2A271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EA1D5A-1207-4834-BB58-B76ED3354F0E}"/>
</file>

<file path=docProps/app.xml><?xml version="1.0" encoding="utf-8"?>
<Properties xmlns="http://schemas.openxmlformats.org/officeDocument/2006/extended-properties" xmlns:vt="http://schemas.openxmlformats.org/officeDocument/2006/docPropsVTypes">
  <Template>Sithembe letterhead_20161022_Final</Template>
  <TotalTime>24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lorato sekgweleo</dc:creator>
  <cp:keywords/>
  <dc:description/>
  <cp:lastModifiedBy>tenders</cp:lastModifiedBy>
  <cp:revision>26</cp:revision>
  <cp:lastPrinted>2023-05-09T08:14:00Z</cp:lastPrinted>
  <dcterms:created xsi:type="dcterms:W3CDTF">2023-05-09T07:25:00Z</dcterms:created>
  <dcterms:modified xsi:type="dcterms:W3CDTF">2023-05-09T08:15:00Z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0x0101004F889B8502A024479EA1CF80A2D6DF12</vt:lpwstr>
  </property>
</Properties>
</file>