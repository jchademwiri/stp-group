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6CCB" w14:textId="7BE9409F" w:rsidR="00051B83" w:rsidRPr="00C03530" w:rsidRDefault="000F3668" w:rsidP="008672ED">
      <w:pPr>
        <w:rPr>
          <w:rFonts w:ascii="Aptos" w:hAnsi="Aptos"/>
          <w:b/>
          <w:bCs/>
          <w:sz w:val="24"/>
          <w:szCs w:val="22"/>
          <w:lang w:val="en-ZA"/>
        </w:rPr>
      </w:pPr>
      <w:r w:rsidRPr="00C03530">
        <w:rPr>
          <w:rFonts w:ascii="Aptos" w:hAnsi="Aptos"/>
          <w:b/>
          <w:bCs/>
          <w:sz w:val="24"/>
          <w:szCs w:val="22"/>
          <w:lang w:val="en-ZA"/>
        </w:rPr>
        <w:t xml:space="preserve">Asset List as </w:t>
      </w:r>
      <w:r w:rsidR="00C03530" w:rsidRPr="00C03530">
        <w:rPr>
          <w:rFonts w:ascii="Aptos" w:hAnsi="Aptos"/>
          <w:b/>
          <w:bCs/>
          <w:sz w:val="24"/>
          <w:szCs w:val="22"/>
          <w:lang w:val="en-ZA"/>
        </w:rPr>
        <w:t>of</w:t>
      </w:r>
      <w:r w:rsidRPr="00C03530">
        <w:rPr>
          <w:rFonts w:ascii="Aptos" w:hAnsi="Aptos"/>
          <w:b/>
          <w:bCs/>
          <w:sz w:val="24"/>
          <w:szCs w:val="22"/>
          <w:lang w:val="en-ZA"/>
        </w:rPr>
        <w:t xml:space="preserve"> 17 February 2025</w:t>
      </w:r>
    </w:p>
    <w:p w14:paraId="7C394222" w14:textId="77777777" w:rsidR="00EC3DC7" w:rsidRDefault="00EC3DC7" w:rsidP="008672ED">
      <w:pPr>
        <w:rPr>
          <w:rFonts w:ascii="Aptos" w:hAnsi="Aptos"/>
          <w:sz w:val="24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2933"/>
        <w:gridCol w:w="2090"/>
        <w:gridCol w:w="924"/>
      </w:tblGrid>
      <w:tr w:rsidR="002D609E" w14:paraId="2398E725" w14:textId="77777777" w:rsidTr="00C572FE">
        <w:tc>
          <w:tcPr>
            <w:tcW w:w="1326" w:type="dxa"/>
          </w:tcPr>
          <w:p w14:paraId="694D1F96" w14:textId="7176E5CF" w:rsidR="002D609E" w:rsidRPr="00D17994" w:rsidRDefault="002D609E" w:rsidP="008672ED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D17994">
              <w:rPr>
                <w:rFonts w:ascii="Aptos" w:hAnsi="Aptos"/>
                <w:b/>
                <w:bCs/>
                <w:sz w:val="24"/>
                <w:szCs w:val="22"/>
              </w:rPr>
              <w:t>ASSET ID</w:t>
            </w:r>
          </w:p>
        </w:tc>
        <w:tc>
          <w:tcPr>
            <w:tcW w:w="2933" w:type="dxa"/>
          </w:tcPr>
          <w:p w14:paraId="4EC1A006" w14:textId="2D2C222B" w:rsidR="002D609E" w:rsidRPr="00D17994" w:rsidRDefault="002D609E" w:rsidP="008672ED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D17994">
              <w:rPr>
                <w:rFonts w:ascii="Aptos" w:hAnsi="Aptos"/>
                <w:b/>
                <w:bCs/>
                <w:sz w:val="24"/>
                <w:szCs w:val="22"/>
              </w:rPr>
              <w:t>MAKE</w:t>
            </w:r>
          </w:p>
        </w:tc>
        <w:tc>
          <w:tcPr>
            <w:tcW w:w="2090" w:type="dxa"/>
          </w:tcPr>
          <w:p w14:paraId="00EFEF50" w14:textId="77777777" w:rsidR="002D609E" w:rsidRPr="00D17994" w:rsidRDefault="002D609E" w:rsidP="008672ED">
            <w:pPr>
              <w:rPr>
                <w:rFonts w:ascii="Aptos" w:hAnsi="Aptos"/>
                <w:b/>
                <w:bCs/>
                <w:sz w:val="24"/>
                <w:szCs w:val="22"/>
              </w:rPr>
            </w:pPr>
          </w:p>
        </w:tc>
        <w:tc>
          <w:tcPr>
            <w:tcW w:w="924" w:type="dxa"/>
          </w:tcPr>
          <w:p w14:paraId="7524E603" w14:textId="4C8AB934" w:rsidR="002D609E" w:rsidRPr="00D17994" w:rsidRDefault="002D609E" w:rsidP="008672ED">
            <w:pPr>
              <w:rPr>
                <w:rFonts w:ascii="Aptos" w:hAnsi="Aptos"/>
                <w:b/>
                <w:bCs/>
                <w:sz w:val="24"/>
                <w:szCs w:val="22"/>
              </w:rPr>
            </w:pPr>
            <w:r w:rsidRPr="00D17994">
              <w:rPr>
                <w:rFonts w:ascii="Aptos" w:hAnsi="Aptos"/>
                <w:b/>
                <w:bCs/>
                <w:sz w:val="24"/>
                <w:szCs w:val="22"/>
              </w:rPr>
              <w:t>YEAR</w:t>
            </w:r>
          </w:p>
        </w:tc>
      </w:tr>
      <w:tr w:rsidR="002D609E" w14:paraId="3E3237DA" w14:textId="77777777" w:rsidTr="00C572FE">
        <w:tc>
          <w:tcPr>
            <w:tcW w:w="1326" w:type="dxa"/>
          </w:tcPr>
          <w:p w14:paraId="56E82BCB" w14:textId="4962AD8E" w:rsidR="002D609E" w:rsidRPr="00D17994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001</w:t>
            </w:r>
          </w:p>
        </w:tc>
        <w:tc>
          <w:tcPr>
            <w:tcW w:w="2933" w:type="dxa"/>
          </w:tcPr>
          <w:p w14:paraId="23E4E3C3" w14:textId="27E3EDD5" w:rsidR="002D609E" w:rsidRPr="00D17994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ISUZU N SERIES</w:t>
            </w:r>
          </w:p>
        </w:tc>
        <w:tc>
          <w:tcPr>
            <w:tcW w:w="2090" w:type="dxa"/>
          </w:tcPr>
          <w:p w14:paraId="784AD3BF" w14:textId="106DB8AD" w:rsidR="002D609E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1F028197" w14:textId="2BF1DA27" w:rsidR="002D609E" w:rsidRPr="00D17994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2D609E" w14:paraId="576DBCBF" w14:textId="77777777" w:rsidTr="00C572FE">
        <w:tc>
          <w:tcPr>
            <w:tcW w:w="1326" w:type="dxa"/>
          </w:tcPr>
          <w:p w14:paraId="4011FF7F" w14:textId="1B9F8F23" w:rsidR="002D609E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002</w:t>
            </w:r>
          </w:p>
        </w:tc>
        <w:tc>
          <w:tcPr>
            <w:tcW w:w="2933" w:type="dxa"/>
          </w:tcPr>
          <w:p w14:paraId="0D837372" w14:textId="40A06325" w:rsidR="002D609E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ISUZU F SERIES</w:t>
            </w:r>
          </w:p>
        </w:tc>
        <w:tc>
          <w:tcPr>
            <w:tcW w:w="2090" w:type="dxa"/>
          </w:tcPr>
          <w:p w14:paraId="78651D25" w14:textId="54460891" w:rsidR="002D609E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06F09AC2" w14:textId="053786BF" w:rsidR="002D609E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2D609E" w14:paraId="124370BA" w14:textId="77777777" w:rsidTr="00C572FE">
        <w:tc>
          <w:tcPr>
            <w:tcW w:w="1326" w:type="dxa"/>
          </w:tcPr>
          <w:p w14:paraId="331B0B1C" w14:textId="45059ED7" w:rsidR="002D609E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003</w:t>
            </w:r>
          </w:p>
        </w:tc>
        <w:tc>
          <w:tcPr>
            <w:tcW w:w="2933" w:type="dxa"/>
          </w:tcPr>
          <w:p w14:paraId="2F860757" w14:textId="77E35672" w:rsidR="002D609E" w:rsidRDefault="002D609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</w:t>
            </w:r>
            <w:r w:rsidR="00832EE5">
              <w:rPr>
                <w:rFonts w:ascii="Aptos" w:hAnsi="Aptos"/>
                <w:sz w:val="24"/>
                <w:szCs w:val="22"/>
              </w:rPr>
              <w:t>ZU F SERIES</w:t>
            </w:r>
          </w:p>
        </w:tc>
        <w:tc>
          <w:tcPr>
            <w:tcW w:w="2090" w:type="dxa"/>
          </w:tcPr>
          <w:p w14:paraId="43D46A19" w14:textId="582F7CEA" w:rsidR="002D609E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46F72496" w14:textId="65C33EB5" w:rsidR="002D609E" w:rsidRDefault="00832EE5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832EE5" w14:paraId="0E48E905" w14:textId="77777777" w:rsidTr="00C572FE">
        <w:tc>
          <w:tcPr>
            <w:tcW w:w="1326" w:type="dxa"/>
          </w:tcPr>
          <w:p w14:paraId="07B4AB02" w14:textId="31B66AB9" w:rsidR="00832EE5" w:rsidRDefault="00832EE5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004</w:t>
            </w:r>
          </w:p>
        </w:tc>
        <w:tc>
          <w:tcPr>
            <w:tcW w:w="2933" w:type="dxa"/>
          </w:tcPr>
          <w:p w14:paraId="391119CF" w14:textId="16B67919" w:rsidR="00832EE5" w:rsidRDefault="00832EE5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ISUZU F SERIES</w:t>
            </w:r>
          </w:p>
        </w:tc>
        <w:tc>
          <w:tcPr>
            <w:tcW w:w="2090" w:type="dxa"/>
          </w:tcPr>
          <w:p w14:paraId="6017E8DF" w14:textId="68175526" w:rsidR="00832EE5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104DA894" w14:textId="7B090FE0" w:rsidR="00832EE5" w:rsidRDefault="00832EE5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832EE5" w14:paraId="035149DE" w14:textId="77777777" w:rsidTr="00C572FE">
        <w:tc>
          <w:tcPr>
            <w:tcW w:w="1326" w:type="dxa"/>
          </w:tcPr>
          <w:p w14:paraId="1167913F" w14:textId="74AA9F81" w:rsidR="00832EE5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005</w:t>
            </w:r>
          </w:p>
        </w:tc>
        <w:tc>
          <w:tcPr>
            <w:tcW w:w="2933" w:type="dxa"/>
          </w:tcPr>
          <w:p w14:paraId="4D3BE2E5" w14:textId="7D43DFF7" w:rsidR="00832EE5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ISUZU F SERIES</w:t>
            </w:r>
          </w:p>
        </w:tc>
        <w:tc>
          <w:tcPr>
            <w:tcW w:w="2090" w:type="dxa"/>
          </w:tcPr>
          <w:p w14:paraId="0D7C5033" w14:textId="139C04D4" w:rsidR="00832EE5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751D624E" w14:textId="38B27012" w:rsidR="00832EE5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AB356D" w14:paraId="4669C4F4" w14:textId="77777777" w:rsidTr="00C572FE">
        <w:tc>
          <w:tcPr>
            <w:tcW w:w="1326" w:type="dxa"/>
          </w:tcPr>
          <w:p w14:paraId="4FB9A3A5" w14:textId="0C8BE690" w:rsidR="00AB356D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006</w:t>
            </w:r>
          </w:p>
        </w:tc>
        <w:tc>
          <w:tcPr>
            <w:tcW w:w="2933" w:type="dxa"/>
          </w:tcPr>
          <w:p w14:paraId="1FC7CC0E" w14:textId="0038C665" w:rsidR="00AB356D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ISUZU F SERIES</w:t>
            </w:r>
          </w:p>
        </w:tc>
        <w:tc>
          <w:tcPr>
            <w:tcW w:w="2090" w:type="dxa"/>
          </w:tcPr>
          <w:p w14:paraId="4EEC0A21" w14:textId="2511895E" w:rsidR="00AB356D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504D740C" w14:textId="62FA1840" w:rsidR="00AB356D" w:rsidRDefault="00AB356D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2022</w:t>
            </w:r>
          </w:p>
        </w:tc>
      </w:tr>
      <w:tr w:rsidR="00AB356D" w14:paraId="24E620DB" w14:textId="77777777" w:rsidTr="00C572FE">
        <w:tc>
          <w:tcPr>
            <w:tcW w:w="1326" w:type="dxa"/>
          </w:tcPr>
          <w:p w14:paraId="4624C339" w14:textId="091FEFE1" w:rsidR="00AB356D" w:rsidRDefault="006C3D3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007</w:t>
            </w:r>
          </w:p>
        </w:tc>
        <w:tc>
          <w:tcPr>
            <w:tcW w:w="2933" w:type="dxa"/>
          </w:tcPr>
          <w:p w14:paraId="0B6233FB" w14:textId="37384328" w:rsidR="00AB356D" w:rsidRDefault="006C3D3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HINO 500</w:t>
            </w:r>
          </w:p>
        </w:tc>
        <w:tc>
          <w:tcPr>
            <w:tcW w:w="2090" w:type="dxa"/>
          </w:tcPr>
          <w:p w14:paraId="5170E898" w14:textId="37060398" w:rsidR="00AB356D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7397E2D6" w14:textId="131AFF1C" w:rsidR="00AB356D" w:rsidRDefault="006C3D3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1990</w:t>
            </w:r>
          </w:p>
        </w:tc>
      </w:tr>
      <w:tr w:rsidR="006C3D39" w14:paraId="70CB6479" w14:textId="77777777" w:rsidTr="00C572FE">
        <w:tc>
          <w:tcPr>
            <w:tcW w:w="1326" w:type="dxa"/>
          </w:tcPr>
          <w:p w14:paraId="170E4343" w14:textId="49E38EA7" w:rsidR="006C3D39" w:rsidRDefault="006C3D3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008</w:t>
            </w:r>
          </w:p>
        </w:tc>
        <w:tc>
          <w:tcPr>
            <w:tcW w:w="2933" w:type="dxa"/>
          </w:tcPr>
          <w:p w14:paraId="19372FB8" w14:textId="21916C46" w:rsidR="006C3D39" w:rsidRDefault="006C3D3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HINO 500</w:t>
            </w:r>
          </w:p>
        </w:tc>
        <w:tc>
          <w:tcPr>
            <w:tcW w:w="2090" w:type="dxa"/>
          </w:tcPr>
          <w:p w14:paraId="752E592B" w14:textId="1DEAB642" w:rsidR="006C3D39" w:rsidRDefault="00254044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DROPSIDE</w:t>
            </w:r>
          </w:p>
        </w:tc>
        <w:tc>
          <w:tcPr>
            <w:tcW w:w="924" w:type="dxa"/>
          </w:tcPr>
          <w:p w14:paraId="0E1FB0B9" w14:textId="6DB58DDF" w:rsidR="006C3D39" w:rsidRDefault="00384680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1993</w:t>
            </w:r>
          </w:p>
        </w:tc>
      </w:tr>
      <w:tr w:rsidR="00384680" w14:paraId="58EF9F48" w14:textId="77777777" w:rsidTr="00C572FE">
        <w:tc>
          <w:tcPr>
            <w:tcW w:w="1326" w:type="dxa"/>
          </w:tcPr>
          <w:p w14:paraId="15E26C2A" w14:textId="5636BE40" w:rsidR="00384680" w:rsidRDefault="00384680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009</w:t>
            </w:r>
          </w:p>
        </w:tc>
        <w:tc>
          <w:tcPr>
            <w:tcW w:w="2933" w:type="dxa"/>
          </w:tcPr>
          <w:p w14:paraId="2A5C45D3" w14:textId="589F346E" w:rsidR="00384680" w:rsidRDefault="00384680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NP 300 HARDBODY</w:t>
            </w:r>
          </w:p>
        </w:tc>
        <w:tc>
          <w:tcPr>
            <w:tcW w:w="2090" w:type="dxa"/>
          </w:tcPr>
          <w:p w14:paraId="30EF7CD4" w14:textId="37E6AB37" w:rsidR="00384680" w:rsidRDefault="00B519DF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 xml:space="preserve">PICK-UP </w:t>
            </w:r>
            <w:r w:rsidR="00AB6649">
              <w:rPr>
                <w:rFonts w:ascii="Aptos" w:hAnsi="Aptos"/>
                <w:sz w:val="24"/>
                <w:szCs w:val="22"/>
              </w:rPr>
              <w:t>BAKKIE</w:t>
            </w:r>
          </w:p>
        </w:tc>
        <w:tc>
          <w:tcPr>
            <w:tcW w:w="924" w:type="dxa"/>
          </w:tcPr>
          <w:p w14:paraId="6E94AE4D" w14:textId="42257ED7" w:rsidR="00384680" w:rsidRDefault="00AB664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2016</w:t>
            </w:r>
          </w:p>
        </w:tc>
      </w:tr>
      <w:tr w:rsidR="00AB6649" w14:paraId="01E6B10A" w14:textId="77777777" w:rsidTr="00C572FE">
        <w:tc>
          <w:tcPr>
            <w:tcW w:w="1326" w:type="dxa"/>
          </w:tcPr>
          <w:p w14:paraId="1B10ED0F" w14:textId="6E46783F" w:rsidR="00AB6649" w:rsidRDefault="00AB664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010</w:t>
            </w:r>
          </w:p>
        </w:tc>
        <w:tc>
          <w:tcPr>
            <w:tcW w:w="2933" w:type="dxa"/>
          </w:tcPr>
          <w:p w14:paraId="736306AD" w14:textId="45B9D42F" w:rsidR="00AB6649" w:rsidRDefault="002C0399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HYUNDAI H 100</w:t>
            </w:r>
          </w:p>
        </w:tc>
        <w:tc>
          <w:tcPr>
            <w:tcW w:w="2090" w:type="dxa"/>
          </w:tcPr>
          <w:p w14:paraId="39041DD3" w14:textId="5798D098" w:rsidR="00AB6649" w:rsidRDefault="00B519DF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 xml:space="preserve">PICK-UP </w:t>
            </w:r>
            <w:r w:rsidR="002C0399">
              <w:rPr>
                <w:rFonts w:ascii="Aptos" w:hAnsi="Aptos"/>
                <w:sz w:val="24"/>
                <w:szCs w:val="22"/>
              </w:rPr>
              <w:t>BAKKIE</w:t>
            </w:r>
          </w:p>
        </w:tc>
        <w:tc>
          <w:tcPr>
            <w:tcW w:w="924" w:type="dxa"/>
          </w:tcPr>
          <w:p w14:paraId="6DF8EE9B" w14:textId="77D1DC01" w:rsidR="00AB6649" w:rsidRDefault="00B519DF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2013</w:t>
            </w:r>
          </w:p>
        </w:tc>
      </w:tr>
      <w:tr w:rsidR="00AA40A2" w14:paraId="30EBA4FA" w14:textId="77777777" w:rsidTr="00C572FE">
        <w:tc>
          <w:tcPr>
            <w:tcW w:w="1326" w:type="dxa"/>
          </w:tcPr>
          <w:p w14:paraId="144CA3C4" w14:textId="5F161361" w:rsidR="00AA40A2" w:rsidRDefault="00AA40A2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011</w:t>
            </w:r>
          </w:p>
        </w:tc>
        <w:tc>
          <w:tcPr>
            <w:tcW w:w="2933" w:type="dxa"/>
          </w:tcPr>
          <w:p w14:paraId="5B335EBB" w14:textId="1A9A9D73" w:rsidR="00AA40A2" w:rsidRDefault="00680A87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SOLIS 45 2WD NON-CAB</w:t>
            </w:r>
          </w:p>
        </w:tc>
        <w:tc>
          <w:tcPr>
            <w:tcW w:w="2090" w:type="dxa"/>
          </w:tcPr>
          <w:p w14:paraId="5CC6258A" w14:textId="408919AE" w:rsidR="00AA40A2" w:rsidRDefault="00680A87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TRACTOR</w:t>
            </w:r>
          </w:p>
        </w:tc>
        <w:tc>
          <w:tcPr>
            <w:tcW w:w="924" w:type="dxa"/>
          </w:tcPr>
          <w:p w14:paraId="389B17C5" w14:textId="6FEE58CD" w:rsidR="00AA40A2" w:rsidRDefault="00680A87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2025</w:t>
            </w:r>
          </w:p>
        </w:tc>
      </w:tr>
      <w:tr w:rsidR="00680A87" w14:paraId="01F483B6" w14:textId="77777777" w:rsidTr="00C572FE">
        <w:tc>
          <w:tcPr>
            <w:tcW w:w="1326" w:type="dxa"/>
          </w:tcPr>
          <w:p w14:paraId="39BBCFE3" w14:textId="226E4DCB" w:rsidR="00680A87" w:rsidRDefault="00680A87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STP 012</w:t>
            </w:r>
          </w:p>
        </w:tc>
        <w:tc>
          <w:tcPr>
            <w:tcW w:w="2933" w:type="dxa"/>
          </w:tcPr>
          <w:p w14:paraId="75230610" w14:textId="4E89A3FF" w:rsidR="00680A87" w:rsidRDefault="00C572F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JONH DEERE</w:t>
            </w:r>
          </w:p>
        </w:tc>
        <w:tc>
          <w:tcPr>
            <w:tcW w:w="2090" w:type="dxa"/>
          </w:tcPr>
          <w:p w14:paraId="5BAC8268" w14:textId="6D1A4FA2" w:rsidR="00680A87" w:rsidRDefault="00C572F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TRACTOR</w:t>
            </w:r>
          </w:p>
        </w:tc>
        <w:tc>
          <w:tcPr>
            <w:tcW w:w="924" w:type="dxa"/>
          </w:tcPr>
          <w:p w14:paraId="0413AD85" w14:textId="543D72DC" w:rsidR="00680A87" w:rsidRDefault="00C572FE" w:rsidP="008672ED">
            <w:pPr>
              <w:rPr>
                <w:rFonts w:ascii="Aptos" w:hAnsi="Aptos"/>
                <w:sz w:val="24"/>
                <w:szCs w:val="22"/>
              </w:rPr>
            </w:pPr>
            <w:r>
              <w:rPr>
                <w:rFonts w:ascii="Aptos" w:hAnsi="Aptos"/>
                <w:sz w:val="24"/>
                <w:szCs w:val="22"/>
              </w:rPr>
              <w:t>2013</w:t>
            </w:r>
          </w:p>
        </w:tc>
      </w:tr>
    </w:tbl>
    <w:p w14:paraId="2B8973A1" w14:textId="77777777" w:rsidR="00EC3DC7" w:rsidRPr="008672ED" w:rsidRDefault="00EC3DC7" w:rsidP="008672ED">
      <w:pPr>
        <w:rPr>
          <w:rFonts w:ascii="Aptos" w:hAnsi="Aptos"/>
          <w:sz w:val="24"/>
          <w:szCs w:val="22"/>
        </w:rPr>
      </w:pPr>
    </w:p>
    <w:sectPr w:rsidR="00EC3DC7" w:rsidRPr="008672ED" w:rsidSect="008672ED">
      <w:headerReference w:type="default" r:id="rId9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A545" w14:textId="77777777" w:rsidR="008672ED" w:rsidRDefault="008672ED" w:rsidP="00FD368E">
      <w:pPr>
        <w:spacing w:after="0" w:line="240" w:lineRule="auto"/>
      </w:pPr>
      <w:r>
        <w:separator/>
      </w:r>
    </w:p>
  </w:endnote>
  <w:endnote w:type="continuationSeparator" w:id="0">
    <w:p w14:paraId="67C30B31" w14:textId="77777777" w:rsidR="008672ED" w:rsidRDefault="008672ED" w:rsidP="00FD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4CD6" w14:textId="77777777" w:rsidR="008672ED" w:rsidRDefault="008672ED" w:rsidP="00FD368E">
      <w:pPr>
        <w:spacing w:after="0" w:line="240" w:lineRule="auto"/>
      </w:pPr>
      <w:r>
        <w:separator/>
      </w:r>
    </w:p>
  </w:footnote>
  <w:footnote w:type="continuationSeparator" w:id="0">
    <w:p w14:paraId="25BA720A" w14:textId="77777777" w:rsidR="008672ED" w:rsidRDefault="008672ED" w:rsidP="00FD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F14D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98E152" wp14:editId="1608D491">
          <wp:simplePos x="0" y="0"/>
          <wp:positionH relativeFrom="page">
            <wp:posOffset>1520</wp:posOffset>
          </wp:positionH>
          <wp:positionV relativeFrom="paragraph">
            <wp:posOffset>-440267</wp:posOffset>
          </wp:positionV>
          <wp:extent cx="7543453" cy="10670337"/>
          <wp:effectExtent l="0" t="0" r="635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453" cy="10670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ED"/>
    <w:rsid w:val="0004042A"/>
    <w:rsid w:val="00051B83"/>
    <w:rsid w:val="000B1255"/>
    <w:rsid w:val="000B3917"/>
    <w:rsid w:val="000F3668"/>
    <w:rsid w:val="00101F54"/>
    <w:rsid w:val="00116166"/>
    <w:rsid w:val="00254044"/>
    <w:rsid w:val="002A006A"/>
    <w:rsid w:val="002B1499"/>
    <w:rsid w:val="002C0399"/>
    <w:rsid w:val="002C5D5C"/>
    <w:rsid w:val="002D609E"/>
    <w:rsid w:val="002F218F"/>
    <w:rsid w:val="00384680"/>
    <w:rsid w:val="003919B3"/>
    <w:rsid w:val="003B6EFB"/>
    <w:rsid w:val="00463108"/>
    <w:rsid w:val="004728DC"/>
    <w:rsid w:val="00493538"/>
    <w:rsid w:val="005C1FDD"/>
    <w:rsid w:val="00600AD6"/>
    <w:rsid w:val="00680A87"/>
    <w:rsid w:val="006C3D39"/>
    <w:rsid w:val="007333E1"/>
    <w:rsid w:val="007349EC"/>
    <w:rsid w:val="00784542"/>
    <w:rsid w:val="00832EE5"/>
    <w:rsid w:val="0085096F"/>
    <w:rsid w:val="008672ED"/>
    <w:rsid w:val="009F1B75"/>
    <w:rsid w:val="00A95249"/>
    <w:rsid w:val="00AA40A2"/>
    <w:rsid w:val="00AB356D"/>
    <w:rsid w:val="00AB54D7"/>
    <w:rsid w:val="00AB6649"/>
    <w:rsid w:val="00AE3FEE"/>
    <w:rsid w:val="00B245C9"/>
    <w:rsid w:val="00B519DF"/>
    <w:rsid w:val="00B92B50"/>
    <w:rsid w:val="00C03530"/>
    <w:rsid w:val="00C572FE"/>
    <w:rsid w:val="00C86941"/>
    <w:rsid w:val="00D17994"/>
    <w:rsid w:val="00E307BD"/>
    <w:rsid w:val="00E34585"/>
    <w:rsid w:val="00E70182"/>
    <w:rsid w:val="00EC3DC7"/>
    <w:rsid w:val="00FA318D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7A2FE4"/>
  <w15:chartTrackingRefBased/>
  <w15:docId w15:val="{542118B0-7EC4-4B02-A9E8-7D4DCC03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table" w:styleId="TableGrid">
    <w:name w:val="Table Grid"/>
    <w:basedOn w:val="TableNormal"/>
    <w:uiPriority w:val="39"/>
    <w:rsid w:val="00EC3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counts\Sithembe%20Transportation%20&amp;%20Projects\Accounting%20-%20Documents\2025%20-%202026\01%20Current%20Projects%20&amp;%20Invoices\02%20Appointment%20Letters\01%20STP%20Appointment%20Letters\01%20Letterhead\New%20Company%20Letterhead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0eab21fa-d80a-4bde-add2-c7a1a7056e0b"/>
    <ds:schemaRef ds:uri="d87382e7-2256-41ec-a150-82a8c9990d2a"/>
    <ds:schemaRef ds:uri="f62d4ef4-b04a-4b31-a502-7b4d1ae74549"/>
    <ds:schemaRef ds:uri="3e1fb217-3513-4a84-b39a-87d8fab7c42d"/>
  </ds:schemaRefs>
</ds:datastoreItem>
</file>

<file path=customXml/itemProps2.xml><?xml version="1.0" encoding="utf-8"?>
<ds:datastoreItem xmlns:ds="http://schemas.openxmlformats.org/officeDocument/2006/customXml" ds:itemID="{907140B8-E724-4497-BEC6-472ADA7C3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 V4</Template>
  <TotalTime>113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</dc:creator>
  <cp:keywords/>
  <dc:description/>
  <cp:lastModifiedBy>Accounts Sithembe</cp:lastModifiedBy>
  <cp:revision>20</cp:revision>
  <cp:lastPrinted>2023-05-09T12:35:00Z</cp:lastPrinted>
  <dcterms:created xsi:type="dcterms:W3CDTF">2025-02-17T09:18:00Z</dcterms:created>
  <dcterms:modified xsi:type="dcterms:W3CDTF">2025-02-17T11:10:00Z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