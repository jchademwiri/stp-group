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BB2E" w14:textId="699BBE2C" w:rsidR="00A625B6" w:rsidRPr="00A625B6" w:rsidRDefault="00C742EF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A4596B">
        <w:rPr>
          <w:rStyle w:val="normaltextrun"/>
          <w:rFonts w:asciiTheme="minorHAnsi" w:hAnsiTheme="minorHAnsi" w:cstheme="minorHAnsi"/>
          <w:sz w:val="22"/>
          <w:szCs w:val="22"/>
        </w:rPr>
        <w:t>02 February 2026</w:t>
      </w:r>
      <w:r w:rsidR="00A625B6"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7B6E71" w14:textId="77777777" w:rsidR="00A625B6" w:rsidRPr="00E50EF5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u w:val="single"/>
        </w:rPr>
      </w:pPr>
    </w:p>
    <w:p w14:paraId="4D5C8EF3" w14:textId="0F0F8FDC" w:rsidR="00A625B6" w:rsidRPr="00E06E50" w:rsidRDefault="00E06E50" w:rsidP="00A625B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E06E50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ACCEPTANCE LETTER </w:t>
      </w:r>
    </w:p>
    <w:p w14:paraId="0255486D" w14:textId="2F03E1F2" w:rsidR="00287B35" w:rsidRPr="00303AFF" w:rsidRDefault="00303AFF" w:rsidP="003C5A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8"/>
          <w:szCs w:val="28"/>
        </w:rPr>
      </w:pPr>
      <w:r>
        <w:rPr>
          <w:rStyle w:val="normaltextrun"/>
          <w:rFonts w:asciiTheme="minorHAnsi" w:hAnsiTheme="minorHAnsi" w:cstheme="minorHAnsi"/>
          <w:sz w:val="28"/>
          <w:szCs w:val="28"/>
        </w:rPr>
        <w:tab/>
      </w:r>
    </w:p>
    <w:p w14:paraId="4FC7DCBA" w14:textId="77777777" w:rsidR="00A625B6" w:rsidRPr="00A625B6" w:rsidRDefault="00A625B6" w:rsidP="00A625B6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52F7A6E5" w14:textId="4D48581B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Client:</w:t>
      </w:r>
      <w:r w:rsidRPr="00A625B6">
        <w:rPr>
          <w:rStyle w:val="tabchar"/>
          <w:rFonts w:asciiTheme="minorHAnsi" w:hAnsiTheme="minorHAnsi" w:cstheme="minorHAnsi"/>
          <w:sz w:val="22"/>
          <w:szCs w:val="22"/>
        </w:rPr>
        <w:tab/>
      </w:r>
      <w:r w:rsidR="00E06E50">
        <w:rPr>
          <w:rFonts w:asciiTheme="minorHAnsi" w:hAnsiTheme="minorHAnsi" w:cstheme="minorHAnsi"/>
          <w:b/>
          <w:bCs/>
          <w:sz w:val="22"/>
          <w:szCs w:val="22"/>
        </w:rPr>
        <w:t>City of Tshwane</w:t>
      </w:r>
      <w:r w:rsidR="0068198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5C5CE86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090DDD8" w14:textId="1C52B79C" w:rsidR="00A625B6" w:rsidRPr="00A625B6" w:rsidRDefault="00343091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BID </w:t>
      </w:r>
      <w:r w:rsidR="005A1118">
        <w:rPr>
          <w:rFonts w:asciiTheme="minorHAnsi" w:hAnsiTheme="minorHAnsi" w:cstheme="minorHAnsi"/>
          <w:b/>
          <w:bCs/>
          <w:sz w:val="22"/>
          <w:szCs w:val="22"/>
        </w:rPr>
        <w:t>NO: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4596B" w:rsidRPr="00A4596B">
        <w:rPr>
          <w:rFonts w:asciiTheme="minorHAnsi" w:hAnsiTheme="minorHAnsi" w:cstheme="minorHAnsi"/>
          <w:b/>
          <w:bCs/>
          <w:sz w:val="22"/>
          <w:szCs w:val="22"/>
        </w:rPr>
        <w:t>HS 02 – 2025</w:t>
      </w:r>
      <w:r w:rsidR="00A4596B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A4596B" w:rsidRPr="00A4596B">
        <w:rPr>
          <w:rFonts w:asciiTheme="minorHAnsi" w:hAnsiTheme="minorHAnsi" w:cstheme="minorHAnsi"/>
          <w:b/>
          <w:bCs/>
          <w:sz w:val="22"/>
          <w:szCs w:val="22"/>
        </w:rPr>
        <w:t>26</w:t>
      </w:r>
    </w:p>
    <w:p w14:paraId="02959352" w14:textId="4C991763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109B885B" w14:textId="22074889" w:rsidR="00A625B6" w:rsidRPr="00A625B6" w:rsidRDefault="00152224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Dear Sir/Madam</w:t>
      </w:r>
    </w:p>
    <w:p w14:paraId="39CAB937" w14:textId="74E488DD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A8D83B8" w14:textId="546D94A9" w:rsidR="00A625B6" w:rsidRPr="00A625B6" w:rsidRDefault="00A625B6" w:rsidP="00841D0A">
      <w:pPr>
        <w:pStyle w:val="paragraph"/>
        <w:spacing w:after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On behalf of</w:t>
      </w:r>
      <w:r w:rsidR="00BE7A45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BA4823">
        <w:rPr>
          <w:rStyle w:val="normaltextrun"/>
          <w:rFonts w:asciiTheme="minorHAnsi" w:hAnsiTheme="minorHAnsi" w:cstheme="minorHAnsi"/>
          <w:sz w:val="22"/>
          <w:szCs w:val="22"/>
        </w:rPr>
        <w:t>SITHEMBE</w:t>
      </w:r>
      <w:r w:rsidR="003C560A">
        <w:rPr>
          <w:rStyle w:val="normaltextrun"/>
          <w:rFonts w:asciiTheme="minorHAnsi" w:hAnsiTheme="minorHAnsi" w:cstheme="minorHAnsi"/>
          <w:sz w:val="22"/>
          <w:szCs w:val="22"/>
        </w:rPr>
        <w:t xml:space="preserve"> TRANSPORTATION </w:t>
      </w:r>
      <w:r w:rsidR="00321632">
        <w:rPr>
          <w:rStyle w:val="normaltextrun"/>
          <w:rFonts w:asciiTheme="minorHAnsi" w:hAnsiTheme="minorHAnsi" w:cstheme="minorHAnsi"/>
          <w:sz w:val="22"/>
          <w:szCs w:val="22"/>
        </w:rPr>
        <w:t xml:space="preserve">AND </w:t>
      </w:r>
      <w:r w:rsidR="00152224">
        <w:rPr>
          <w:rStyle w:val="normaltextrun"/>
          <w:rFonts w:asciiTheme="minorHAnsi" w:hAnsiTheme="minorHAnsi" w:cstheme="minorHAnsi"/>
          <w:sz w:val="22"/>
          <w:szCs w:val="22"/>
        </w:rPr>
        <w:t>PROJECTS,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 xml:space="preserve"> I hereby accept the</w:t>
      </w:r>
      <w:r w:rsidR="00F323DA">
        <w:rPr>
          <w:rStyle w:val="normaltextrun"/>
          <w:rFonts w:asciiTheme="minorHAnsi" w:hAnsiTheme="minorHAnsi" w:cstheme="minorHAnsi"/>
          <w:sz w:val="22"/>
          <w:szCs w:val="22"/>
        </w:rPr>
        <w:t xml:space="preserve"> appointment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 xml:space="preserve"> letter dated</w:t>
      </w:r>
      <w:r w:rsidR="0010252C">
        <w:rPr>
          <w:rStyle w:val="normaltextrun"/>
          <w:rFonts w:asciiTheme="minorHAnsi" w:hAnsiTheme="minorHAnsi" w:cstheme="minorHAnsi"/>
          <w:sz w:val="22"/>
          <w:szCs w:val="22"/>
        </w:rPr>
        <w:t xml:space="preserve"> 27 January 2026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, for the</w:t>
      </w:r>
      <w:r w:rsidR="00CC5A2B">
        <w:rPr>
          <w:rStyle w:val="normaltextrun"/>
          <w:rFonts w:asciiTheme="minorHAnsi" w:hAnsiTheme="minorHAnsi" w:cstheme="minorHAnsi"/>
          <w:sz w:val="22"/>
          <w:szCs w:val="22"/>
        </w:rPr>
        <w:t xml:space="preserve"> tender</w:t>
      </w:r>
      <w:r w:rsidR="00841D0A">
        <w:rPr>
          <w:rStyle w:val="normaltextrun"/>
          <w:rFonts w:asciiTheme="minorHAnsi" w:hAnsiTheme="minorHAnsi" w:cstheme="minorHAnsi"/>
          <w:sz w:val="22"/>
          <w:szCs w:val="22"/>
        </w:rPr>
        <w:t>:</w:t>
      </w:r>
      <w:r w:rsidR="00841D0A" w:rsidRPr="00841D0A">
        <w:rPr>
          <w:rFonts w:asciiTheme="minorHAnsi" w:hAnsiTheme="minorHAnsi" w:cstheme="minorHAnsi"/>
          <w:b/>
          <w:bCs/>
          <w:sz w:val="22"/>
          <w:szCs w:val="22"/>
          <w:lang w:val="en-ZA"/>
        </w:rPr>
        <w:t xml:space="preserve"> </w:t>
      </w:r>
      <w:r w:rsidR="00497958" w:rsidRPr="00497958">
        <w:rPr>
          <w:rFonts w:asciiTheme="minorHAnsi" w:hAnsiTheme="minorHAnsi" w:cstheme="minorHAnsi"/>
          <w:b/>
          <w:bCs/>
          <w:sz w:val="22"/>
          <w:szCs w:val="22"/>
          <w:lang w:val="en-ZA"/>
        </w:rPr>
        <w:t>TENDER FOR THE APPOINTMENT OF SERVICE PROVIDERS FOR HIRING, SERVICING, DELIVERY AND RE-LOCATION OF CHEMICAL TOILETS FOR A PERIOD OF THREE (3) YEARS, ON AN AS-AND-WHEN REQUIRED BASIS, WITH EFFECT FROM EFFECTIVE DATE</w:t>
      </w:r>
      <w:r w:rsidR="006708A4">
        <w:rPr>
          <w:rFonts w:asciiTheme="minorHAnsi" w:hAnsiTheme="minorHAnsi" w:cstheme="minorHAnsi"/>
          <w:b/>
          <w:bCs/>
          <w:color w:val="212529"/>
          <w:sz w:val="22"/>
          <w:szCs w:val="22"/>
          <w:shd w:val="clear" w:color="auto" w:fill="FFFFFF"/>
        </w:rPr>
        <w:t>.</w:t>
      </w:r>
    </w:p>
    <w:p w14:paraId="78874058" w14:textId="6202FF8F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8E9E4B2" w14:textId="301EE31B" w:rsidR="00A625B6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15E705" w14:textId="77777777" w:rsidR="00A625B6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57A6B169" w14:textId="65EA9A51" w:rsidR="00A625B6" w:rsidRPr="00A625B6" w:rsidRDefault="008F161C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14:ligatures w14:val="standardContextual"/>
        </w:rPr>
        <w:drawing>
          <wp:inline distT="0" distB="0" distL="0" distR="0" wp14:anchorId="742EF8B4" wp14:editId="36C6A5FC">
            <wp:extent cx="1295400" cy="428547"/>
            <wp:effectExtent l="0" t="0" r="0" b="0"/>
            <wp:docPr id="1188465295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5295" name="Picture 1" descr="A black background with a black squar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400" cy="4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000E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……………………………………………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876BEB3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MR. M.V LUKHELE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7EB9E8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Director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15223D9" w14:textId="71FE8C62" w:rsidR="00101F54" w:rsidRPr="00A625B6" w:rsidRDefault="00101F54" w:rsidP="00A625B6">
      <w:pPr>
        <w:rPr>
          <w:rFonts w:cstheme="minorHAnsi"/>
          <w:szCs w:val="22"/>
        </w:rPr>
      </w:pPr>
    </w:p>
    <w:sectPr w:rsidR="00101F54" w:rsidRPr="00A625B6" w:rsidSect="00EE47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CC33" w14:textId="77777777" w:rsidR="00942996" w:rsidRDefault="00942996" w:rsidP="00FD368E">
      <w:pPr>
        <w:spacing w:after="0" w:line="240" w:lineRule="auto"/>
      </w:pPr>
      <w:r>
        <w:separator/>
      </w:r>
    </w:p>
  </w:endnote>
  <w:endnote w:type="continuationSeparator" w:id="0">
    <w:p w14:paraId="39503E67" w14:textId="77777777" w:rsidR="00942996" w:rsidRDefault="00942996" w:rsidP="00FD368E">
      <w:pPr>
        <w:spacing w:after="0" w:line="240" w:lineRule="auto"/>
      </w:pPr>
      <w:r>
        <w:continuationSeparator/>
      </w:r>
    </w:p>
  </w:endnote>
  <w:endnote w:type="continuationNotice" w:id="1">
    <w:p w14:paraId="28361A6D" w14:textId="77777777" w:rsidR="00942996" w:rsidRDefault="009429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1439" w14:textId="77777777" w:rsidR="00CC1B1C" w:rsidRDefault="00CC1B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E34EC" w14:textId="77777777" w:rsidR="00CC1B1C" w:rsidRDefault="00CC1B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E15EB" w14:textId="77777777" w:rsidR="00CC1B1C" w:rsidRDefault="00CC1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9E58D" w14:textId="77777777" w:rsidR="00942996" w:rsidRDefault="00942996" w:rsidP="00FD368E">
      <w:pPr>
        <w:spacing w:after="0" w:line="240" w:lineRule="auto"/>
      </w:pPr>
      <w:r>
        <w:separator/>
      </w:r>
    </w:p>
  </w:footnote>
  <w:footnote w:type="continuationSeparator" w:id="0">
    <w:p w14:paraId="50C497F4" w14:textId="77777777" w:rsidR="00942996" w:rsidRDefault="00942996" w:rsidP="00FD368E">
      <w:pPr>
        <w:spacing w:after="0" w:line="240" w:lineRule="auto"/>
      </w:pPr>
      <w:r>
        <w:continuationSeparator/>
      </w:r>
    </w:p>
  </w:footnote>
  <w:footnote w:type="continuationNotice" w:id="1">
    <w:p w14:paraId="0A423EBC" w14:textId="77777777" w:rsidR="00942996" w:rsidRDefault="009429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0345" w14:textId="77777777" w:rsidR="00CC1B1C" w:rsidRDefault="00CC1B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4AF8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52B084" wp14:editId="07A70DDA">
          <wp:simplePos x="0" y="0"/>
          <wp:positionH relativeFrom="page">
            <wp:posOffset>-53340</wp:posOffset>
          </wp:positionH>
          <wp:positionV relativeFrom="paragraph">
            <wp:posOffset>-410845</wp:posOffset>
          </wp:positionV>
          <wp:extent cx="7560733" cy="10694791"/>
          <wp:effectExtent l="0" t="0" r="2540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733" cy="10694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7D598" w14:textId="77777777" w:rsidR="00CC1B1C" w:rsidRDefault="00CC1B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B6"/>
    <w:rsid w:val="00010AD7"/>
    <w:rsid w:val="000127C0"/>
    <w:rsid w:val="000177FF"/>
    <w:rsid w:val="00022916"/>
    <w:rsid w:val="0004042A"/>
    <w:rsid w:val="00060570"/>
    <w:rsid w:val="00061706"/>
    <w:rsid w:val="00070D7B"/>
    <w:rsid w:val="000A427F"/>
    <w:rsid w:val="000B00D3"/>
    <w:rsid w:val="000B1255"/>
    <w:rsid w:val="000B3917"/>
    <w:rsid w:val="000D1497"/>
    <w:rsid w:val="000E45A1"/>
    <w:rsid w:val="00101F54"/>
    <w:rsid w:val="0010252C"/>
    <w:rsid w:val="0011016E"/>
    <w:rsid w:val="00116166"/>
    <w:rsid w:val="001307D8"/>
    <w:rsid w:val="00144365"/>
    <w:rsid w:val="00152224"/>
    <w:rsid w:val="00156ED5"/>
    <w:rsid w:val="00160233"/>
    <w:rsid w:val="00171C6A"/>
    <w:rsid w:val="0017207A"/>
    <w:rsid w:val="00175F7A"/>
    <w:rsid w:val="001803A4"/>
    <w:rsid w:val="00197B99"/>
    <w:rsid w:val="001A29DD"/>
    <w:rsid w:val="001A2A6F"/>
    <w:rsid w:val="001E5F0E"/>
    <w:rsid w:val="00203F34"/>
    <w:rsid w:val="002417C9"/>
    <w:rsid w:val="00243105"/>
    <w:rsid w:val="0025369C"/>
    <w:rsid w:val="0028144E"/>
    <w:rsid w:val="002826F4"/>
    <w:rsid w:val="00287B35"/>
    <w:rsid w:val="00291F9C"/>
    <w:rsid w:val="002937AD"/>
    <w:rsid w:val="0029751D"/>
    <w:rsid w:val="002A006A"/>
    <w:rsid w:val="002A7615"/>
    <w:rsid w:val="002B3501"/>
    <w:rsid w:val="002B7264"/>
    <w:rsid w:val="002C5D5C"/>
    <w:rsid w:val="002E2E81"/>
    <w:rsid w:val="002E5FD0"/>
    <w:rsid w:val="002E726D"/>
    <w:rsid w:val="002E7F6A"/>
    <w:rsid w:val="002F1872"/>
    <w:rsid w:val="002F1C0C"/>
    <w:rsid w:val="00303AFF"/>
    <w:rsid w:val="003166D5"/>
    <w:rsid w:val="00321632"/>
    <w:rsid w:val="0033202D"/>
    <w:rsid w:val="0033772B"/>
    <w:rsid w:val="00343091"/>
    <w:rsid w:val="00345B23"/>
    <w:rsid w:val="00355243"/>
    <w:rsid w:val="0036603E"/>
    <w:rsid w:val="003714C9"/>
    <w:rsid w:val="003919B3"/>
    <w:rsid w:val="00394C52"/>
    <w:rsid w:val="00395BC8"/>
    <w:rsid w:val="003B114C"/>
    <w:rsid w:val="003B4328"/>
    <w:rsid w:val="003B5045"/>
    <w:rsid w:val="003B67B5"/>
    <w:rsid w:val="003C560A"/>
    <w:rsid w:val="003C5AFC"/>
    <w:rsid w:val="003F0116"/>
    <w:rsid w:val="00416E97"/>
    <w:rsid w:val="0042281D"/>
    <w:rsid w:val="00424A46"/>
    <w:rsid w:val="00434932"/>
    <w:rsid w:val="004713A4"/>
    <w:rsid w:val="004728DC"/>
    <w:rsid w:val="00475A41"/>
    <w:rsid w:val="00482638"/>
    <w:rsid w:val="00493538"/>
    <w:rsid w:val="00497958"/>
    <w:rsid w:val="004A4212"/>
    <w:rsid w:val="004C28A7"/>
    <w:rsid w:val="004C7108"/>
    <w:rsid w:val="004F009B"/>
    <w:rsid w:val="004F1DB4"/>
    <w:rsid w:val="005007C3"/>
    <w:rsid w:val="00506FD7"/>
    <w:rsid w:val="0053267D"/>
    <w:rsid w:val="00555EF2"/>
    <w:rsid w:val="0056297A"/>
    <w:rsid w:val="00570E59"/>
    <w:rsid w:val="00573A86"/>
    <w:rsid w:val="0058138B"/>
    <w:rsid w:val="005865F1"/>
    <w:rsid w:val="005A1118"/>
    <w:rsid w:val="005A338F"/>
    <w:rsid w:val="005A6822"/>
    <w:rsid w:val="005A79F2"/>
    <w:rsid w:val="005B13C2"/>
    <w:rsid w:val="005C177D"/>
    <w:rsid w:val="005C1FDD"/>
    <w:rsid w:val="005D2A7F"/>
    <w:rsid w:val="005E3065"/>
    <w:rsid w:val="00600AD6"/>
    <w:rsid w:val="0060644B"/>
    <w:rsid w:val="006208DA"/>
    <w:rsid w:val="00621FA0"/>
    <w:rsid w:val="00627CC1"/>
    <w:rsid w:val="006330BD"/>
    <w:rsid w:val="006708A4"/>
    <w:rsid w:val="0068198C"/>
    <w:rsid w:val="006A3E98"/>
    <w:rsid w:val="006C526E"/>
    <w:rsid w:val="006D5197"/>
    <w:rsid w:val="006E4F88"/>
    <w:rsid w:val="006E7FCD"/>
    <w:rsid w:val="006F546D"/>
    <w:rsid w:val="007339ED"/>
    <w:rsid w:val="0073471A"/>
    <w:rsid w:val="007349EC"/>
    <w:rsid w:val="00745171"/>
    <w:rsid w:val="00756F4C"/>
    <w:rsid w:val="00767EF9"/>
    <w:rsid w:val="007736BF"/>
    <w:rsid w:val="00775AA7"/>
    <w:rsid w:val="00784542"/>
    <w:rsid w:val="007C3BB3"/>
    <w:rsid w:val="007D3210"/>
    <w:rsid w:val="007F73B1"/>
    <w:rsid w:val="00815076"/>
    <w:rsid w:val="00815DAF"/>
    <w:rsid w:val="0082258A"/>
    <w:rsid w:val="008244A9"/>
    <w:rsid w:val="00841D0A"/>
    <w:rsid w:val="0084781B"/>
    <w:rsid w:val="0086165A"/>
    <w:rsid w:val="008617D3"/>
    <w:rsid w:val="00872DAB"/>
    <w:rsid w:val="00887A9B"/>
    <w:rsid w:val="00892D5D"/>
    <w:rsid w:val="00895FBF"/>
    <w:rsid w:val="008975EE"/>
    <w:rsid w:val="008A206C"/>
    <w:rsid w:val="008A60E9"/>
    <w:rsid w:val="008B01FF"/>
    <w:rsid w:val="008B106F"/>
    <w:rsid w:val="008B4889"/>
    <w:rsid w:val="008C04B9"/>
    <w:rsid w:val="008D2409"/>
    <w:rsid w:val="008D3C5C"/>
    <w:rsid w:val="008E2877"/>
    <w:rsid w:val="008E7FC8"/>
    <w:rsid w:val="008F161C"/>
    <w:rsid w:val="009042AC"/>
    <w:rsid w:val="00912FB0"/>
    <w:rsid w:val="00942996"/>
    <w:rsid w:val="0094634A"/>
    <w:rsid w:val="009504F2"/>
    <w:rsid w:val="00952CED"/>
    <w:rsid w:val="00965F0C"/>
    <w:rsid w:val="009739DD"/>
    <w:rsid w:val="00980EEB"/>
    <w:rsid w:val="0098171D"/>
    <w:rsid w:val="0099249B"/>
    <w:rsid w:val="009A2255"/>
    <w:rsid w:val="009B24F9"/>
    <w:rsid w:val="009B4ACC"/>
    <w:rsid w:val="009D0C5D"/>
    <w:rsid w:val="009E3794"/>
    <w:rsid w:val="009E3C79"/>
    <w:rsid w:val="009F5413"/>
    <w:rsid w:val="009F62F0"/>
    <w:rsid w:val="00A12C5E"/>
    <w:rsid w:val="00A229DF"/>
    <w:rsid w:val="00A24A7E"/>
    <w:rsid w:val="00A3312E"/>
    <w:rsid w:val="00A34486"/>
    <w:rsid w:val="00A4596B"/>
    <w:rsid w:val="00A50956"/>
    <w:rsid w:val="00A529E0"/>
    <w:rsid w:val="00A625B6"/>
    <w:rsid w:val="00A7158E"/>
    <w:rsid w:val="00A95249"/>
    <w:rsid w:val="00A9789A"/>
    <w:rsid w:val="00AA709E"/>
    <w:rsid w:val="00AB1050"/>
    <w:rsid w:val="00AB51FB"/>
    <w:rsid w:val="00AB54D7"/>
    <w:rsid w:val="00AD0A0F"/>
    <w:rsid w:val="00AE0D77"/>
    <w:rsid w:val="00AE3701"/>
    <w:rsid w:val="00AE3FEE"/>
    <w:rsid w:val="00B02D7A"/>
    <w:rsid w:val="00B17151"/>
    <w:rsid w:val="00B204B5"/>
    <w:rsid w:val="00B409D3"/>
    <w:rsid w:val="00B615F5"/>
    <w:rsid w:val="00B65153"/>
    <w:rsid w:val="00B855F0"/>
    <w:rsid w:val="00B87926"/>
    <w:rsid w:val="00B92B50"/>
    <w:rsid w:val="00BA0976"/>
    <w:rsid w:val="00BA4823"/>
    <w:rsid w:val="00BA7E6D"/>
    <w:rsid w:val="00BC4BC9"/>
    <w:rsid w:val="00BC7C70"/>
    <w:rsid w:val="00BE6A3E"/>
    <w:rsid w:val="00BE7A45"/>
    <w:rsid w:val="00C1084A"/>
    <w:rsid w:val="00C13CBA"/>
    <w:rsid w:val="00C308EF"/>
    <w:rsid w:val="00C51BFA"/>
    <w:rsid w:val="00C5599C"/>
    <w:rsid w:val="00C619E7"/>
    <w:rsid w:val="00C742EF"/>
    <w:rsid w:val="00C80E37"/>
    <w:rsid w:val="00C86941"/>
    <w:rsid w:val="00CC1B1C"/>
    <w:rsid w:val="00CC5A2B"/>
    <w:rsid w:val="00CE7D34"/>
    <w:rsid w:val="00CF5366"/>
    <w:rsid w:val="00D50223"/>
    <w:rsid w:val="00D52C46"/>
    <w:rsid w:val="00D52CF0"/>
    <w:rsid w:val="00D86EA6"/>
    <w:rsid w:val="00D94055"/>
    <w:rsid w:val="00D95431"/>
    <w:rsid w:val="00DA1AA2"/>
    <w:rsid w:val="00DA46CD"/>
    <w:rsid w:val="00DA67FF"/>
    <w:rsid w:val="00DB243A"/>
    <w:rsid w:val="00DE14CB"/>
    <w:rsid w:val="00DF1FFC"/>
    <w:rsid w:val="00DF3034"/>
    <w:rsid w:val="00DF48F6"/>
    <w:rsid w:val="00E06E50"/>
    <w:rsid w:val="00E307BD"/>
    <w:rsid w:val="00E34585"/>
    <w:rsid w:val="00E50EF5"/>
    <w:rsid w:val="00E51635"/>
    <w:rsid w:val="00E52DF1"/>
    <w:rsid w:val="00E567CA"/>
    <w:rsid w:val="00E651B9"/>
    <w:rsid w:val="00E67243"/>
    <w:rsid w:val="00E70182"/>
    <w:rsid w:val="00EA0D64"/>
    <w:rsid w:val="00EA2626"/>
    <w:rsid w:val="00EA3246"/>
    <w:rsid w:val="00EA3A32"/>
    <w:rsid w:val="00EB4462"/>
    <w:rsid w:val="00ED763F"/>
    <w:rsid w:val="00EE479C"/>
    <w:rsid w:val="00EF3CC4"/>
    <w:rsid w:val="00EF5E57"/>
    <w:rsid w:val="00F019EA"/>
    <w:rsid w:val="00F2106F"/>
    <w:rsid w:val="00F26053"/>
    <w:rsid w:val="00F30F1F"/>
    <w:rsid w:val="00F323DA"/>
    <w:rsid w:val="00F438B4"/>
    <w:rsid w:val="00F461B4"/>
    <w:rsid w:val="00F475C3"/>
    <w:rsid w:val="00F770C3"/>
    <w:rsid w:val="00F80997"/>
    <w:rsid w:val="00FD368E"/>
    <w:rsid w:val="00FD7F55"/>
    <w:rsid w:val="00FE6DAF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53B50"/>
  <w15:chartTrackingRefBased/>
  <w15:docId w15:val="{C57A1448-B8DC-48CF-B537-8E53DCFD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paragraph" w:customStyle="1" w:styleId="paragraph">
    <w:name w:val="paragraph"/>
    <w:basedOn w:val="Normal"/>
    <w:rsid w:val="00A62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normaltextrun">
    <w:name w:val="normaltextrun"/>
    <w:basedOn w:val="DefaultParagraphFont"/>
    <w:rsid w:val="00A625B6"/>
  </w:style>
  <w:style w:type="character" w:customStyle="1" w:styleId="eop">
    <w:name w:val="eop"/>
    <w:basedOn w:val="DefaultParagraphFont"/>
    <w:rsid w:val="00A625B6"/>
  </w:style>
  <w:style w:type="character" w:customStyle="1" w:styleId="tabchar">
    <w:name w:val="tabchar"/>
    <w:basedOn w:val="DefaultParagraphFont"/>
    <w:rsid w:val="00A6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C\Sithembe%20Transportation%20&amp;%20Projects\Sithembe%20Office%20-%20Documents\Letterhead\New%20Company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3.xml><?xml version="1.0" encoding="utf-8"?>
<ds:datastoreItem xmlns:ds="http://schemas.openxmlformats.org/officeDocument/2006/customXml" ds:itemID="{D026553E-86AE-4B7D-B851-4E2F95B5B51D}"/>
</file>

<file path=docProps/app.xml><?xml version="1.0" encoding="utf-8"?>
<Properties xmlns="http://schemas.openxmlformats.org/officeDocument/2006/extended-properties" xmlns:vt="http://schemas.openxmlformats.org/officeDocument/2006/docPropsVTypes">
  <Template>New Company Letterhead</Template>
  <TotalTime>2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JacobC</dc:creator>
  <cp:keywords/>
  <dc:description/>
  <cp:lastModifiedBy>Accounts Sithembe</cp:lastModifiedBy>
  <cp:revision>5</cp:revision>
  <cp:lastPrinted>2023-10-04T07:18:00Z</cp:lastPrinted>
  <dcterms:created xsi:type="dcterms:W3CDTF">2026-02-02T07:34:00Z</dcterms:created>
  <dcterms:modified xsi:type="dcterms:W3CDTF">2026-02-02T07:36:00Z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