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BB2E" w14:textId="2B64445D" w:rsidR="00A625B6" w:rsidRPr="00A625B6" w:rsidRDefault="00C742EF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="0084781B">
        <w:rPr>
          <w:rStyle w:val="normaltextrun"/>
          <w:rFonts w:asciiTheme="minorHAnsi" w:hAnsiTheme="minorHAnsi" w:cstheme="minorHAnsi"/>
          <w:sz w:val="22"/>
          <w:szCs w:val="22"/>
        </w:rPr>
        <w:t>1</w:t>
      </w:r>
      <w:r w:rsidR="00424A46">
        <w:rPr>
          <w:rStyle w:val="normaltextrun"/>
          <w:rFonts w:asciiTheme="minorHAnsi" w:hAnsiTheme="minorHAnsi" w:cstheme="minorHAnsi"/>
          <w:sz w:val="22"/>
          <w:szCs w:val="22"/>
        </w:rPr>
        <w:t>7</w:t>
      </w:r>
      <w:r w:rsidR="0084781B">
        <w:rPr>
          <w:rStyle w:val="normaltextrun"/>
          <w:rFonts w:asciiTheme="minorHAnsi" w:hAnsiTheme="minorHAnsi" w:cstheme="minorHAnsi"/>
          <w:sz w:val="22"/>
          <w:szCs w:val="22"/>
        </w:rPr>
        <w:t xml:space="preserve"> February 2025</w:t>
      </w:r>
      <w:r w:rsidR="00A625B6"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E7B6E71" w14:textId="77777777" w:rsidR="00A625B6" w:rsidRPr="00E50EF5" w:rsidRDefault="00A625B6" w:rsidP="00A625B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  <w:u w:val="single"/>
        </w:rPr>
      </w:pPr>
    </w:p>
    <w:p w14:paraId="4D5C8EF3" w14:textId="0F0F8FDC" w:rsidR="00A625B6" w:rsidRPr="00E06E50" w:rsidRDefault="00E06E50" w:rsidP="00A625B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r w:rsidRPr="00E06E50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ACCEPTANCE LETTER </w:t>
      </w:r>
    </w:p>
    <w:p w14:paraId="0255486D" w14:textId="2F03E1F2" w:rsidR="00287B35" w:rsidRPr="00303AFF" w:rsidRDefault="00303AFF" w:rsidP="003C5AF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8"/>
          <w:szCs w:val="28"/>
        </w:rPr>
      </w:pPr>
      <w:r>
        <w:rPr>
          <w:rStyle w:val="normaltextrun"/>
          <w:rFonts w:asciiTheme="minorHAnsi" w:hAnsiTheme="minorHAnsi" w:cstheme="minorHAnsi"/>
          <w:sz w:val="28"/>
          <w:szCs w:val="28"/>
        </w:rPr>
        <w:tab/>
      </w:r>
    </w:p>
    <w:p w14:paraId="4FC7DCBA" w14:textId="77777777" w:rsidR="00A625B6" w:rsidRPr="00A625B6" w:rsidRDefault="00A625B6" w:rsidP="00A625B6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b/>
          <w:bCs/>
          <w:sz w:val="28"/>
          <w:szCs w:val="28"/>
        </w:rPr>
      </w:pPr>
    </w:p>
    <w:p w14:paraId="52F7A6E5" w14:textId="4D48581B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Client:</w:t>
      </w:r>
      <w:r w:rsidRPr="00A625B6">
        <w:rPr>
          <w:rStyle w:val="tabchar"/>
          <w:rFonts w:asciiTheme="minorHAnsi" w:hAnsiTheme="minorHAnsi" w:cstheme="minorHAnsi"/>
          <w:sz w:val="22"/>
          <w:szCs w:val="22"/>
        </w:rPr>
        <w:tab/>
      </w:r>
      <w:r w:rsidR="00E06E50">
        <w:rPr>
          <w:rFonts w:asciiTheme="minorHAnsi" w:hAnsiTheme="minorHAnsi" w:cstheme="minorHAnsi"/>
          <w:b/>
          <w:bCs/>
          <w:sz w:val="22"/>
          <w:szCs w:val="22"/>
        </w:rPr>
        <w:t>City of Tshwane</w:t>
      </w:r>
      <w:r w:rsidR="0068198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75C5CE86" w14:textId="77777777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090DDD8" w14:textId="4D1CA6A8" w:rsidR="00A625B6" w:rsidRPr="00A625B6" w:rsidRDefault="00343091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BID </w:t>
      </w:r>
      <w:r w:rsidR="005A1118">
        <w:rPr>
          <w:rFonts w:asciiTheme="minorHAnsi" w:hAnsiTheme="minorHAnsi" w:cstheme="minorHAnsi"/>
          <w:b/>
          <w:bCs/>
          <w:sz w:val="22"/>
          <w:szCs w:val="22"/>
        </w:rPr>
        <w:t>NO: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424A46" w:rsidRPr="00424A46">
        <w:rPr>
          <w:rFonts w:asciiTheme="minorHAnsi" w:hAnsiTheme="minorHAnsi" w:cstheme="minorHAnsi"/>
          <w:b/>
          <w:bCs/>
          <w:sz w:val="22"/>
          <w:szCs w:val="22"/>
        </w:rPr>
        <w:t>ROC 07 – 2022/23</w:t>
      </w:r>
    </w:p>
    <w:p w14:paraId="02959352" w14:textId="4C991763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109B885B" w14:textId="22074889" w:rsidR="00A625B6" w:rsidRPr="00A625B6" w:rsidRDefault="00152224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>Dear Sir/Madam</w:t>
      </w:r>
    </w:p>
    <w:p w14:paraId="39CAB937" w14:textId="74E488DD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A8D83B8" w14:textId="11997F7C" w:rsidR="00A625B6" w:rsidRPr="00A625B6" w:rsidRDefault="00A625B6" w:rsidP="004C28A7">
      <w:pPr>
        <w:pStyle w:val="paragraph"/>
        <w:spacing w:after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On behalf of</w:t>
      </w:r>
      <w:r w:rsidR="00BE7A45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="00BA4823">
        <w:rPr>
          <w:rStyle w:val="normaltextrun"/>
          <w:rFonts w:asciiTheme="minorHAnsi" w:hAnsiTheme="minorHAnsi" w:cstheme="minorHAnsi"/>
          <w:sz w:val="22"/>
          <w:szCs w:val="22"/>
        </w:rPr>
        <w:t>SITHEMBE</w:t>
      </w:r>
      <w:r w:rsidR="003C560A">
        <w:rPr>
          <w:rStyle w:val="normaltextrun"/>
          <w:rFonts w:asciiTheme="minorHAnsi" w:hAnsiTheme="minorHAnsi" w:cstheme="minorHAnsi"/>
          <w:sz w:val="22"/>
          <w:szCs w:val="22"/>
        </w:rPr>
        <w:t xml:space="preserve"> TRANSPORTATION </w:t>
      </w:r>
      <w:r w:rsidR="00321632">
        <w:rPr>
          <w:rStyle w:val="normaltextrun"/>
          <w:rFonts w:asciiTheme="minorHAnsi" w:hAnsiTheme="minorHAnsi" w:cstheme="minorHAnsi"/>
          <w:sz w:val="22"/>
          <w:szCs w:val="22"/>
        </w:rPr>
        <w:t xml:space="preserve">AND </w:t>
      </w:r>
      <w:r w:rsidR="00152224">
        <w:rPr>
          <w:rStyle w:val="normaltextrun"/>
          <w:rFonts w:asciiTheme="minorHAnsi" w:hAnsiTheme="minorHAnsi" w:cstheme="minorHAnsi"/>
          <w:sz w:val="22"/>
          <w:szCs w:val="22"/>
        </w:rPr>
        <w:t>PROJECTS,</w:t>
      </w: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 xml:space="preserve"> I hereby accept the</w:t>
      </w:r>
      <w:r w:rsidR="00F323DA">
        <w:rPr>
          <w:rStyle w:val="normaltextrun"/>
          <w:rFonts w:asciiTheme="minorHAnsi" w:hAnsiTheme="minorHAnsi" w:cstheme="minorHAnsi"/>
          <w:sz w:val="22"/>
          <w:szCs w:val="22"/>
        </w:rPr>
        <w:t xml:space="preserve"> appointment</w:t>
      </w: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 xml:space="preserve"> letter dated </w:t>
      </w:r>
      <w:r w:rsidR="008B4889" w:rsidRPr="008B4889">
        <w:rPr>
          <w:rStyle w:val="normaltextrun"/>
          <w:rFonts w:asciiTheme="minorHAnsi" w:hAnsiTheme="minorHAnsi" w:cstheme="minorHAnsi"/>
          <w:sz w:val="22"/>
          <w:szCs w:val="22"/>
        </w:rPr>
        <w:t>0</w:t>
      </w:r>
      <w:r w:rsidR="004C28A7">
        <w:rPr>
          <w:rStyle w:val="normaltextrun"/>
          <w:rFonts w:asciiTheme="minorHAnsi" w:hAnsiTheme="minorHAnsi" w:cstheme="minorHAnsi"/>
          <w:sz w:val="22"/>
          <w:szCs w:val="22"/>
        </w:rPr>
        <w:t>6</w:t>
      </w:r>
      <w:r w:rsidR="008B4889" w:rsidRPr="008B4889">
        <w:rPr>
          <w:rStyle w:val="normaltextrun"/>
          <w:rFonts w:asciiTheme="minorHAnsi" w:hAnsiTheme="minorHAnsi" w:cstheme="minorHAnsi"/>
          <w:sz w:val="22"/>
          <w:szCs w:val="22"/>
        </w:rPr>
        <w:t xml:space="preserve"> February 2025</w:t>
      </w: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, for the</w:t>
      </w:r>
      <w:r w:rsidR="00CC5A2B">
        <w:rPr>
          <w:rStyle w:val="normaltextrun"/>
          <w:rFonts w:asciiTheme="minorHAnsi" w:hAnsiTheme="minorHAnsi" w:cstheme="minorHAnsi"/>
          <w:sz w:val="22"/>
          <w:szCs w:val="22"/>
        </w:rPr>
        <w:t xml:space="preserve"> tender:</w:t>
      </w: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="004C28A7" w:rsidRPr="004C28A7">
        <w:rPr>
          <w:rFonts w:asciiTheme="minorHAnsi" w:hAnsiTheme="minorHAnsi" w:cstheme="minorHAnsi"/>
          <w:b/>
          <w:bCs/>
          <w:color w:val="212529"/>
          <w:sz w:val="22"/>
          <w:szCs w:val="22"/>
          <w:shd w:val="clear" w:color="auto" w:fill="FFFFFF"/>
        </w:rPr>
        <w:t>TENDER FOR THE HORTICULTURAL MAINTENANCE OF SPORT FACILITIES IN SEVEN REGIONS OF TSHWANE: AS AND WHEN REQUIRED: THREE (3) YEAR PERIOD: WITH THE EFFECT FROM 15 FEBRUARY 2025 OR NEAREST DATE</w:t>
      </w:r>
      <w:r w:rsidR="006708A4">
        <w:rPr>
          <w:rFonts w:asciiTheme="minorHAnsi" w:hAnsiTheme="minorHAnsi" w:cstheme="minorHAnsi"/>
          <w:b/>
          <w:bCs/>
          <w:color w:val="212529"/>
          <w:sz w:val="22"/>
          <w:szCs w:val="22"/>
          <w:shd w:val="clear" w:color="auto" w:fill="FFFFFF"/>
        </w:rPr>
        <w:t>.</w:t>
      </w:r>
    </w:p>
    <w:p w14:paraId="78874058" w14:textId="6202FF8F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8E9E4B2" w14:textId="301EE31B" w:rsidR="00A625B6" w:rsidRDefault="00A625B6" w:rsidP="00A625B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E15E705" w14:textId="77777777" w:rsidR="00A625B6" w:rsidRDefault="00A625B6" w:rsidP="00A625B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</w:p>
    <w:p w14:paraId="57A6B169" w14:textId="65EA9A51" w:rsidR="00A625B6" w:rsidRPr="00A625B6" w:rsidRDefault="008F161C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14:ligatures w14:val="standardContextual"/>
        </w:rPr>
        <w:drawing>
          <wp:inline distT="0" distB="0" distL="0" distR="0" wp14:anchorId="742EF8B4" wp14:editId="36C6A5FC">
            <wp:extent cx="1295400" cy="428547"/>
            <wp:effectExtent l="0" t="0" r="0" b="0"/>
            <wp:docPr id="1188465295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5295" name="Picture 1" descr="A black background with a black square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400" cy="4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000E" w14:textId="77777777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……………………………………………</w:t>
      </w: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876BEB3" w14:textId="77777777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MR. M.V LUKHELE</w:t>
      </w: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E7EB9E8" w14:textId="77777777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Director</w:t>
      </w: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15223D9" w14:textId="71FE8C62" w:rsidR="00101F54" w:rsidRPr="00A625B6" w:rsidRDefault="00101F54" w:rsidP="00A625B6">
      <w:pPr>
        <w:rPr>
          <w:rFonts w:cstheme="minorHAnsi"/>
          <w:szCs w:val="22"/>
        </w:rPr>
      </w:pPr>
    </w:p>
    <w:sectPr w:rsidR="00101F54" w:rsidRPr="00A625B6" w:rsidSect="00EE479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560C9" w14:textId="77777777" w:rsidR="002417C9" w:rsidRDefault="002417C9" w:rsidP="00FD368E">
      <w:pPr>
        <w:spacing w:after="0" w:line="240" w:lineRule="auto"/>
      </w:pPr>
      <w:r>
        <w:separator/>
      </w:r>
    </w:p>
  </w:endnote>
  <w:endnote w:type="continuationSeparator" w:id="0">
    <w:p w14:paraId="6EC61412" w14:textId="77777777" w:rsidR="002417C9" w:rsidRDefault="002417C9" w:rsidP="00FD368E">
      <w:pPr>
        <w:spacing w:after="0" w:line="240" w:lineRule="auto"/>
      </w:pPr>
      <w:r>
        <w:continuationSeparator/>
      </w:r>
    </w:p>
  </w:endnote>
  <w:endnote w:type="continuationNotice" w:id="1">
    <w:p w14:paraId="61D59F58" w14:textId="77777777" w:rsidR="002417C9" w:rsidRDefault="002417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41439" w14:textId="77777777" w:rsidR="00CC1B1C" w:rsidRDefault="00CC1B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E34EC" w14:textId="77777777" w:rsidR="00CC1B1C" w:rsidRDefault="00CC1B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E15EB" w14:textId="77777777" w:rsidR="00CC1B1C" w:rsidRDefault="00CC1B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385A0" w14:textId="77777777" w:rsidR="002417C9" w:rsidRDefault="002417C9" w:rsidP="00FD368E">
      <w:pPr>
        <w:spacing w:after="0" w:line="240" w:lineRule="auto"/>
      </w:pPr>
      <w:r>
        <w:separator/>
      </w:r>
    </w:p>
  </w:footnote>
  <w:footnote w:type="continuationSeparator" w:id="0">
    <w:p w14:paraId="6A0EE535" w14:textId="77777777" w:rsidR="002417C9" w:rsidRDefault="002417C9" w:rsidP="00FD368E">
      <w:pPr>
        <w:spacing w:after="0" w:line="240" w:lineRule="auto"/>
      </w:pPr>
      <w:r>
        <w:continuationSeparator/>
      </w:r>
    </w:p>
  </w:footnote>
  <w:footnote w:type="continuationNotice" w:id="1">
    <w:p w14:paraId="27FE90D5" w14:textId="77777777" w:rsidR="002417C9" w:rsidRDefault="002417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0345" w14:textId="77777777" w:rsidR="00CC1B1C" w:rsidRDefault="00CC1B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24AF8" w14:textId="77777777" w:rsidR="002C5D5C" w:rsidRDefault="002C5D5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52B084" wp14:editId="07A70DDA">
          <wp:simplePos x="0" y="0"/>
          <wp:positionH relativeFrom="page">
            <wp:posOffset>-53340</wp:posOffset>
          </wp:positionH>
          <wp:positionV relativeFrom="paragraph">
            <wp:posOffset>-410845</wp:posOffset>
          </wp:positionV>
          <wp:extent cx="7560733" cy="10694791"/>
          <wp:effectExtent l="0" t="0" r="2540" b="0"/>
          <wp:wrapNone/>
          <wp:docPr id="1677264424" name="Picture 1677264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64424" name="Picture 16772644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733" cy="10694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7D598" w14:textId="77777777" w:rsidR="00CC1B1C" w:rsidRDefault="00CC1B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5B6"/>
    <w:rsid w:val="00010AD7"/>
    <w:rsid w:val="000127C0"/>
    <w:rsid w:val="000177FF"/>
    <w:rsid w:val="00022916"/>
    <w:rsid w:val="0004042A"/>
    <w:rsid w:val="00060570"/>
    <w:rsid w:val="00061706"/>
    <w:rsid w:val="00070D7B"/>
    <w:rsid w:val="000A427F"/>
    <w:rsid w:val="000B00D3"/>
    <w:rsid w:val="000B1255"/>
    <w:rsid w:val="000B3917"/>
    <w:rsid w:val="000E45A1"/>
    <w:rsid w:val="00101F54"/>
    <w:rsid w:val="0011016E"/>
    <w:rsid w:val="00116166"/>
    <w:rsid w:val="001307D8"/>
    <w:rsid w:val="00144365"/>
    <w:rsid w:val="00152224"/>
    <w:rsid w:val="00156ED5"/>
    <w:rsid w:val="00160233"/>
    <w:rsid w:val="00171C6A"/>
    <w:rsid w:val="0017207A"/>
    <w:rsid w:val="00175F7A"/>
    <w:rsid w:val="001803A4"/>
    <w:rsid w:val="00197B99"/>
    <w:rsid w:val="001A29DD"/>
    <w:rsid w:val="001A2A6F"/>
    <w:rsid w:val="001E5F0E"/>
    <w:rsid w:val="00203F34"/>
    <w:rsid w:val="002417C9"/>
    <w:rsid w:val="00243105"/>
    <w:rsid w:val="0028144E"/>
    <w:rsid w:val="002826F4"/>
    <w:rsid w:val="00287B35"/>
    <w:rsid w:val="00291F9C"/>
    <w:rsid w:val="0029751D"/>
    <w:rsid w:val="002A006A"/>
    <w:rsid w:val="002A7615"/>
    <w:rsid w:val="002B3501"/>
    <w:rsid w:val="002B7264"/>
    <w:rsid w:val="002C5D5C"/>
    <w:rsid w:val="002E2E81"/>
    <w:rsid w:val="002E5FD0"/>
    <w:rsid w:val="002E726D"/>
    <w:rsid w:val="002E7F6A"/>
    <w:rsid w:val="002F1872"/>
    <w:rsid w:val="002F1C0C"/>
    <w:rsid w:val="00303AFF"/>
    <w:rsid w:val="003166D5"/>
    <w:rsid w:val="00321632"/>
    <w:rsid w:val="0033202D"/>
    <w:rsid w:val="0033772B"/>
    <w:rsid w:val="00343091"/>
    <w:rsid w:val="00345B23"/>
    <w:rsid w:val="0036603E"/>
    <w:rsid w:val="003714C9"/>
    <w:rsid w:val="003919B3"/>
    <w:rsid w:val="00394C52"/>
    <w:rsid w:val="00395BC8"/>
    <w:rsid w:val="003B114C"/>
    <w:rsid w:val="003B4328"/>
    <w:rsid w:val="003B5045"/>
    <w:rsid w:val="003B67B5"/>
    <w:rsid w:val="003C560A"/>
    <w:rsid w:val="003C5AFC"/>
    <w:rsid w:val="003F0116"/>
    <w:rsid w:val="00416E97"/>
    <w:rsid w:val="0042281D"/>
    <w:rsid w:val="00424A46"/>
    <w:rsid w:val="00434932"/>
    <w:rsid w:val="004713A4"/>
    <w:rsid w:val="004728DC"/>
    <w:rsid w:val="00475A41"/>
    <w:rsid w:val="00482638"/>
    <w:rsid w:val="00493538"/>
    <w:rsid w:val="004A4212"/>
    <w:rsid w:val="004C28A7"/>
    <w:rsid w:val="004C7108"/>
    <w:rsid w:val="004F009B"/>
    <w:rsid w:val="004F1DB4"/>
    <w:rsid w:val="005007C3"/>
    <w:rsid w:val="00506FD7"/>
    <w:rsid w:val="0053267D"/>
    <w:rsid w:val="00555EF2"/>
    <w:rsid w:val="0056297A"/>
    <w:rsid w:val="00570E59"/>
    <w:rsid w:val="00573A86"/>
    <w:rsid w:val="0058138B"/>
    <w:rsid w:val="005A1118"/>
    <w:rsid w:val="005A6822"/>
    <w:rsid w:val="005A79F2"/>
    <w:rsid w:val="005C177D"/>
    <w:rsid w:val="005C1FDD"/>
    <w:rsid w:val="005D2A7F"/>
    <w:rsid w:val="005E3065"/>
    <w:rsid w:val="00600AD6"/>
    <w:rsid w:val="0060644B"/>
    <w:rsid w:val="006208DA"/>
    <w:rsid w:val="00621FA0"/>
    <w:rsid w:val="00627CC1"/>
    <w:rsid w:val="006330BD"/>
    <w:rsid w:val="006708A4"/>
    <w:rsid w:val="0068198C"/>
    <w:rsid w:val="006A3E98"/>
    <w:rsid w:val="006C526E"/>
    <w:rsid w:val="006D5197"/>
    <w:rsid w:val="006E4F88"/>
    <w:rsid w:val="006E7FCD"/>
    <w:rsid w:val="006F546D"/>
    <w:rsid w:val="0073471A"/>
    <w:rsid w:val="007349EC"/>
    <w:rsid w:val="00745171"/>
    <w:rsid w:val="00756F4C"/>
    <w:rsid w:val="00767EF9"/>
    <w:rsid w:val="00775AA7"/>
    <w:rsid w:val="00784542"/>
    <w:rsid w:val="007D3210"/>
    <w:rsid w:val="007F73B1"/>
    <w:rsid w:val="00815076"/>
    <w:rsid w:val="00815DAF"/>
    <w:rsid w:val="0082258A"/>
    <w:rsid w:val="008244A9"/>
    <w:rsid w:val="0084781B"/>
    <w:rsid w:val="0086165A"/>
    <w:rsid w:val="008617D3"/>
    <w:rsid w:val="00872DAB"/>
    <w:rsid w:val="00887A9B"/>
    <w:rsid w:val="00892D5D"/>
    <w:rsid w:val="00895FBF"/>
    <w:rsid w:val="008975EE"/>
    <w:rsid w:val="008A206C"/>
    <w:rsid w:val="008A60E9"/>
    <w:rsid w:val="008B01FF"/>
    <w:rsid w:val="008B106F"/>
    <w:rsid w:val="008B4889"/>
    <w:rsid w:val="008C04B9"/>
    <w:rsid w:val="008D2409"/>
    <w:rsid w:val="008D3C5C"/>
    <w:rsid w:val="008E2877"/>
    <w:rsid w:val="008E7FC8"/>
    <w:rsid w:val="008F161C"/>
    <w:rsid w:val="009042AC"/>
    <w:rsid w:val="00912FB0"/>
    <w:rsid w:val="0094634A"/>
    <w:rsid w:val="009504F2"/>
    <w:rsid w:val="00952CED"/>
    <w:rsid w:val="00965F0C"/>
    <w:rsid w:val="00980EEB"/>
    <w:rsid w:val="0098171D"/>
    <w:rsid w:val="0099249B"/>
    <w:rsid w:val="009A2255"/>
    <w:rsid w:val="009B24F9"/>
    <w:rsid w:val="009B4ACC"/>
    <w:rsid w:val="009D0C5D"/>
    <w:rsid w:val="009E3794"/>
    <w:rsid w:val="009E3C79"/>
    <w:rsid w:val="009F5413"/>
    <w:rsid w:val="009F62F0"/>
    <w:rsid w:val="00A12C5E"/>
    <w:rsid w:val="00A229DF"/>
    <w:rsid w:val="00A24A7E"/>
    <w:rsid w:val="00A3312E"/>
    <w:rsid w:val="00A34486"/>
    <w:rsid w:val="00A50956"/>
    <w:rsid w:val="00A529E0"/>
    <w:rsid w:val="00A625B6"/>
    <w:rsid w:val="00A7158E"/>
    <w:rsid w:val="00A95249"/>
    <w:rsid w:val="00A9789A"/>
    <w:rsid w:val="00AA709E"/>
    <w:rsid w:val="00AB1050"/>
    <w:rsid w:val="00AB51FB"/>
    <w:rsid w:val="00AB54D7"/>
    <w:rsid w:val="00AD0A0F"/>
    <w:rsid w:val="00AE0D77"/>
    <w:rsid w:val="00AE3701"/>
    <w:rsid w:val="00AE3FEE"/>
    <w:rsid w:val="00B02D7A"/>
    <w:rsid w:val="00B17151"/>
    <w:rsid w:val="00B204B5"/>
    <w:rsid w:val="00B409D3"/>
    <w:rsid w:val="00B615F5"/>
    <w:rsid w:val="00B65153"/>
    <w:rsid w:val="00B855F0"/>
    <w:rsid w:val="00B87926"/>
    <w:rsid w:val="00B92B50"/>
    <w:rsid w:val="00BA0976"/>
    <w:rsid w:val="00BA4823"/>
    <w:rsid w:val="00BA7E6D"/>
    <w:rsid w:val="00BC4BC9"/>
    <w:rsid w:val="00BC7C70"/>
    <w:rsid w:val="00BE6A3E"/>
    <w:rsid w:val="00BE7A45"/>
    <w:rsid w:val="00C1084A"/>
    <w:rsid w:val="00C13CBA"/>
    <w:rsid w:val="00C308EF"/>
    <w:rsid w:val="00C51BFA"/>
    <w:rsid w:val="00C5599C"/>
    <w:rsid w:val="00C619E7"/>
    <w:rsid w:val="00C742EF"/>
    <w:rsid w:val="00C80E37"/>
    <w:rsid w:val="00C86941"/>
    <w:rsid w:val="00CC1B1C"/>
    <w:rsid w:val="00CC5A2B"/>
    <w:rsid w:val="00CE7D34"/>
    <w:rsid w:val="00CF5366"/>
    <w:rsid w:val="00D50223"/>
    <w:rsid w:val="00D52C46"/>
    <w:rsid w:val="00D52CF0"/>
    <w:rsid w:val="00D86EA6"/>
    <w:rsid w:val="00D94055"/>
    <w:rsid w:val="00D95431"/>
    <w:rsid w:val="00DA1AA2"/>
    <w:rsid w:val="00DA46CD"/>
    <w:rsid w:val="00DA67FF"/>
    <w:rsid w:val="00DB243A"/>
    <w:rsid w:val="00DE14CB"/>
    <w:rsid w:val="00DF1FFC"/>
    <w:rsid w:val="00DF3034"/>
    <w:rsid w:val="00DF48F6"/>
    <w:rsid w:val="00E06E50"/>
    <w:rsid w:val="00E307BD"/>
    <w:rsid w:val="00E34585"/>
    <w:rsid w:val="00E50EF5"/>
    <w:rsid w:val="00E51635"/>
    <w:rsid w:val="00E52DF1"/>
    <w:rsid w:val="00E567CA"/>
    <w:rsid w:val="00E651B9"/>
    <w:rsid w:val="00E67243"/>
    <w:rsid w:val="00E70182"/>
    <w:rsid w:val="00EA2626"/>
    <w:rsid w:val="00EA3246"/>
    <w:rsid w:val="00EA3A32"/>
    <w:rsid w:val="00EB4462"/>
    <w:rsid w:val="00ED763F"/>
    <w:rsid w:val="00EE479C"/>
    <w:rsid w:val="00EF3CC4"/>
    <w:rsid w:val="00EF5E57"/>
    <w:rsid w:val="00F019EA"/>
    <w:rsid w:val="00F2106F"/>
    <w:rsid w:val="00F26053"/>
    <w:rsid w:val="00F30F1F"/>
    <w:rsid w:val="00F323DA"/>
    <w:rsid w:val="00F438B4"/>
    <w:rsid w:val="00F461B4"/>
    <w:rsid w:val="00F475C3"/>
    <w:rsid w:val="00F770C3"/>
    <w:rsid w:val="00F80997"/>
    <w:rsid w:val="00FD368E"/>
    <w:rsid w:val="00FD7F55"/>
    <w:rsid w:val="00FE6DAF"/>
    <w:rsid w:val="00FF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653B50"/>
  <w15:chartTrackingRefBased/>
  <w15:docId w15:val="{C57A1448-B8DC-48CF-B537-8E53DCFD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68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68E"/>
    <w:rPr>
      <w:rFonts w:cs="Mangal"/>
    </w:rPr>
  </w:style>
  <w:style w:type="paragraph" w:customStyle="1" w:styleId="paragraph">
    <w:name w:val="paragraph"/>
    <w:basedOn w:val="Normal"/>
    <w:rsid w:val="00A62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normaltextrun">
    <w:name w:val="normaltextrun"/>
    <w:basedOn w:val="DefaultParagraphFont"/>
    <w:rsid w:val="00A625B6"/>
  </w:style>
  <w:style w:type="character" w:customStyle="1" w:styleId="eop">
    <w:name w:val="eop"/>
    <w:basedOn w:val="DefaultParagraphFont"/>
    <w:rsid w:val="00A625B6"/>
  </w:style>
  <w:style w:type="character" w:customStyle="1" w:styleId="tabchar">
    <w:name w:val="tabchar"/>
    <w:basedOn w:val="DefaultParagraphFont"/>
    <w:rsid w:val="00A62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8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231">
      <w:marLeft w:val="0"/>
      <w:marRight w:val="0"/>
      <w:marTop w:val="0"/>
      <w:marBottom w:val="0"/>
      <w:divBdr>
        <w:top w:val="single" w:sz="2" w:space="0" w:color="D9D9E3"/>
        <w:left w:val="single" w:sz="2" w:space="0" w:color="D9D9E3"/>
        <w:bottom w:val="single" w:sz="2" w:space="0" w:color="D9D9E3"/>
        <w:right w:val="single" w:sz="2" w:space="0" w:color="D9D9E3"/>
      </w:divBdr>
      <w:divsChild>
        <w:div w:id="19082204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322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395465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6977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227804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906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765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71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188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2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C\Sithembe%20Transportation%20&amp;%20Projects\Sithembe%20Office%20-%20Documents\Letterhead\New%20Company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641D9F-7C21-4620-B73F-DFB9744F7181}"/>
</file>

<file path=customXml/itemProps2.xml><?xml version="1.0" encoding="utf-8"?>
<ds:datastoreItem xmlns:ds="http://schemas.openxmlformats.org/officeDocument/2006/customXml" ds:itemID="{7133BFA0-4CD3-4132-879A-6527A4103FEA}">
  <ds:schemaRefs>
    <ds:schemaRef ds:uri="http://schemas.microsoft.com/office/2006/metadata/properties"/>
    <ds:schemaRef ds:uri="http://schemas.microsoft.com/office/infopath/2007/PartnerControls"/>
    <ds:schemaRef ds:uri="0eab21fa-d80a-4bde-add2-c7a1a7056e0b"/>
    <ds:schemaRef ds:uri="d87382e7-2256-41ec-a150-82a8c9990d2a"/>
  </ds:schemaRefs>
</ds:datastoreItem>
</file>

<file path=customXml/itemProps3.xml><?xml version="1.0" encoding="utf-8"?>
<ds:datastoreItem xmlns:ds="http://schemas.openxmlformats.org/officeDocument/2006/customXml" ds:itemID="{BB134C38-ED3A-4C72-A419-1D3EE331D3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Company Letterhead</Template>
  <TotalTime>447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JacobC</dc:creator>
  <cp:keywords/>
  <dc:description/>
  <cp:lastModifiedBy>Accounts Sithembe</cp:lastModifiedBy>
  <cp:revision>163</cp:revision>
  <cp:lastPrinted>2023-10-04T07:18:00Z</cp:lastPrinted>
  <dcterms:created xsi:type="dcterms:W3CDTF">2023-07-24T21:13:00Z</dcterms:created>
  <dcterms:modified xsi:type="dcterms:W3CDTF">2025-02-17T08:52:00Z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