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BB2E" w14:textId="547F299C" w:rsidR="00A625B6" w:rsidRPr="00A625B6" w:rsidRDefault="00C742EF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0D1497">
        <w:rPr>
          <w:rStyle w:val="normaltextrun"/>
          <w:rFonts w:asciiTheme="minorHAnsi" w:hAnsiTheme="minorHAnsi" w:cstheme="minorHAnsi"/>
          <w:sz w:val="22"/>
          <w:szCs w:val="22"/>
        </w:rPr>
        <w:t>25</w:t>
      </w:r>
      <w:r w:rsidR="0084781B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7339ED">
        <w:rPr>
          <w:rStyle w:val="normaltextrun"/>
          <w:rFonts w:asciiTheme="minorHAnsi" w:hAnsiTheme="minorHAnsi" w:cstheme="minorHAnsi"/>
          <w:sz w:val="22"/>
          <w:szCs w:val="22"/>
        </w:rPr>
        <w:t>March</w:t>
      </w:r>
      <w:r w:rsidR="0084781B">
        <w:rPr>
          <w:rStyle w:val="normaltextrun"/>
          <w:rFonts w:asciiTheme="minorHAnsi" w:hAnsiTheme="minorHAnsi" w:cstheme="minorHAnsi"/>
          <w:sz w:val="22"/>
          <w:szCs w:val="22"/>
        </w:rPr>
        <w:t xml:space="preserve"> 2025</w:t>
      </w:r>
      <w:r w:rsidR="00A625B6"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7B6E71" w14:textId="77777777" w:rsidR="00A625B6" w:rsidRPr="00E50EF5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  <w:u w:val="single"/>
        </w:rPr>
      </w:pPr>
    </w:p>
    <w:p w14:paraId="4D5C8EF3" w14:textId="0F0F8FDC" w:rsidR="00A625B6" w:rsidRPr="00E06E50" w:rsidRDefault="00E06E50" w:rsidP="00A625B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E06E50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ACCEPTANCE LETTER </w:t>
      </w:r>
    </w:p>
    <w:p w14:paraId="0255486D" w14:textId="2F03E1F2" w:rsidR="00287B35" w:rsidRPr="00303AFF" w:rsidRDefault="00303AFF" w:rsidP="003C5AF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8"/>
          <w:szCs w:val="28"/>
        </w:rPr>
      </w:pPr>
      <w:r>
        <w:rPr>
          <w:rStyle w:val="normaltextrun"/>
          <w:rFonts w:asciiTheme="minorHAnsi" w:hAnsiTheme="minorHAnsi" w:cstheme="minorHAnsi"/>
          <w:sz w:val="28"/>
          <w:szCs w:val="28"/>
        </w:rPr>
        <w:tab/>
      </w:r>
    </w:p>
    <w:p w14:paraId="4FC7DCBA" w14:textId="77777777" w:rsidR="00A625B6" w:rsidRPr="00A625B6" w:rsidRDefault="00A625B6" w:rsidP="00A625B6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sz w:val="28"/>
          <w:szCs w:val="28"/>
        </w:rPr>
      </w:pPr>
    </w:p>
    <w:p w14:paraId="52F7A6E5" w14:textId="4D48581B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Client:</w:t>
      </w:r>
      <w:r w:rsidRPr="00A625B6">
        <w:rPr>
          <w:rStyle w:val="tabchar"/>
          <w:rFonts w:asciiTheme="minorHAnsi" w:hAnsiTheme="minorHAnsi" w:cstheme="minorHAnsi"/>
          <w:sz w:val="22"/>
          <w:szCs w:val="22"/>
        </w:rPr>
        <w:tab/>
      </w:r>
      <w:r w:rsidR="00E06E50">
        <w:rPr>
          <w:rFonts w:asciiTheme="minorHAnsi" w:hAnsiTheme="minorHAnsi" w:cstheme="minorHAnsi"/>
          <w:b/>
          <w:bCs/>
          <w:sz w:val="22"/>
          <w:szCs w:val="22"/>
        </w:rPr>
        <w:t>City of Tshwane</w:t>
      </w:r>
      <w:r w:rsidR="0068198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5C5CE86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090DDD8" w14:textId="71162ABC" w:rsidR="00A625B6" w:rsidRPr="00A625B6" w:rsidRDefault="00343091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BID </w:t>
      </w:r>
      <w:r w:rsidR="005A1118">
        <w:rPr>
          <w:rFonts w:asciiTheme="minorHAnsi" w:hAnsiTheme="minorHAnsi" w:cstheme="minorHAnsi"/>
          <w:b/>
          <w:bCs/>
          <w:sz w:val="22"/>
          <w:szCs w:val="22"/>
        </w:rPr>
        <w:t>NO: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0D1497" w:rsidRPr="000D1497">
        <w:rPr>
          <w:rFonts w:asciiTheme="minorHAnsi" w:hAnsiTheme="minorHAnsi" w:cstheme="minorHAnsi"/>
          <w:b/>
          <w:bCs/>
          <w:sz w:val="22"/>
          <w:szCs w:val="22"/>
        </w:rPr>
        <w:t>SS 02 – 2023/24</w:t>
      </w:r>
    </w:p>
    <w:p w14:paraId="02959352" w14:textId="4C991763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109B885B" w14:textId="22074889" w:rsidR="00A625B6" w:rsidRPr="00A625B6" w:rsidRDefault="00152224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>Dear Sir/Madam</w:t>
      </w:r>
    </w:p>
    <w:p w14:paraId="39CAB937" w14:textId="74E488DD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A8D83B8" w14:textId="7D9833EF" w:rsidR="00A625B6" w:rsidRPr="00A625B6" w:rsidRDefault="00A625B6" w:rsidP="00841D0A">
      <w:pPr>
        <w:pStyle w:val="paragraph"/>
        <w:spacing w:after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On behalf of</w:t>
      </w:r>
      <w:r w:rsidR="00BE7A45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BA4823">
        <w:rPr>
          <w:rStyle w:val="normaltextrun"/>
          <w:rFonts w:asciiTheme="minorHAnsi" w:hAnsiTheme="minorHAnsi" w:cstheme="minorHAnsi"/>
          <w:sz w:val="22"/>
          <w:szCs w:val="22"/>
        </w:rPr>
        <w:t>SITHEMBE</w:t>
      </w:r>
      <w:r w:rsidR="003C560A">
        <w:rPr>
          <w:rStyle w:val="normaltextrun"/>
          <w:rFonts w:asciiTheme="minorHAnsi" w:hAnsiTheme="minorHAnsi" w:cstheme="minorHAnsi"/>
          <w:sz w:val="22"/>
          <w:szCs w:val="22"/>
        </w:rPr>
        <w:t xml:space="preserve"> TRANSPORTATION </w:t>
      </w:r>
      <w:r w:rsidR="00321632">
        <w:rPr>
          <w:rStyle w:val="normaltextrun"/>
          <w:rFonts w:asciiTheme="minorHAnsi" w:hAnsiTheme="minorHAnsi" w:cstheme="minorHAnsi"/>
          <w:sz w:val="22"/>
          <w:szCs w:val="22"/>
        </w:rPr>
        <w:t xml:space="preserve">AND </w:t>
      </w:r>
      <w:r w:rsidR="00152224">
        <w:rPr>
          <w:rStyle w:val="normaltextrun"/>
          <w:rFonts w:asciiTheme="minorHAnsi" w:hAnsiTheme="minorHAnsi" w:cstheme="minorHAnsi"/>
          <w:sz w:val="22"/>
          <w:szCs w:val="22"/>
        </w:rPr>
        <w:t>PROJECTS,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I hereby accept the</w:t>
      </w:r>
      <w:r w:rsidR="00F323DA">
        <w:rPr>
          <w:rStyle w:val="normaltextrun"/>
          <w:rFonts w:asciiTheme="minorHAnsi" w:hAnsiTheme="minorHAnsi" w:cstheme="minorHAnsi"/>
          <w:sz w:val="22"/>
          <w:szCs w:val="22"/>
        </w:rPr>
        <w:t xml:space="preserve"> appointment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 xml:space="preserve"> letter dated </w:t>
      </w:r>
      <w:r w:rsidR="005865F1" w:rsidRPr="005865F1">
        <w:rPr>
          <w:rStyle w:val="normaltextrun"/>
          <w:rFonts w:asciiTheme="minorHAnsi" w:hAnsiTheme="minorHAnsi" w:cstheme="minorHAnsi"/>
          <w:sz w:val="22"/>
          <w:szCs w:val="22"/>
        </w:rPr>
        <w:t>12 March 2025</w:t>
      </w: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, for the</w:t>
      </w:r>
      <w:r w:rsidR="00CC5A2B">
        <w:rPr>
          <w:rStyle w:val="normaltextrun"/>
          <w:rFonts w:asciiTheme="minorHAnsi" w:hAnsiTheme="minorHAnsi" w:cstheme="minorHAnsi"/>
          <w:sz w:val="22"/>
          <w:szCs w:val="22"/>
        </w:rPr>
        <w:t xml:space="preserve"> tender</w:t>
      </w:r>
      <w:r w:rsidR="00841D0A">
        <w:rPr>
          <w:rStyle w:val="normaltextrun"/>
          <w:rFonts w:asciiTheme="minorHAnsi" w:hAnsiTheme="minorHAnsi" w:cstheme="minorHAnsi"/>
          <w:sz w:val="22"/>
          <w:szCs w:val="22"/>
        </w:rPr>
        <w:t>:</w:t>
      </w:r>
      <w:r w:rsidR="00841D0A" w:rsidRPr="00841D0A">
        <w:rPr>
          <w:rFonts w:asciiTheme="minorHAnsi" w:hAnsiTheme="minorHAnsi" w:cstheme="minorHAnsi"/>
          <w:b/>
          <w:bCs/>
          <w:sz w:val="22"/>
          <w:szCs w:val="22"/>
          <w:lang w:val="en-ZA"/>
        </w:rPr>
        <w:t xml:space="preserve"> TENDER FOR THE CORPORATE HIRE OF GENERAL CONSTRUCTION MACHINES AND CONSTRUCTION EQUIPMENT: AS AND WHEN REQUIRED: THREE (3) YEAR PERIOD: WITH EFFECT FROM 01 APRIL 2025 OR NEAREST DATE</w:t>
      </w:r>
      <w:r w:rsidR="006708A4">
        <w:rPr>
          <w:rFonts w:asciiTheme="minorHAnsi" w:hAnsiTheme="minorHAnsi" w:cstheme="minorHAnsi"/>
          <w:b/>
          <w:bCs/>
          <w:color w:val="212529"/>
          <w:sz w:val="22"/>
          <w:szCs w:val="22"/>
          <w:shd w:val="clear" w:color="auto" w:fill="FFFFFF"/>
        </w:rPr>
        <w:t>.</w:t>
      </w:r>
    </w:p>
    <w:p w14:paraId="78874058" w14:textId="6202FF8F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48E9E4B2" w14:textId="301EE31B" w:rsidR="00A625B6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15E705" w14:textId="77777777" w:rsidR="00A625B6" w:rsidRDefault="00A625B6" w:rsidP="00A625B6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57A6B169" w14:textId="65EA9A51" w:rsidR="00A625B6" w:rsidRPr="00A625B6" w:rsidRDefault="008F161C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14:ligatures w14:val="standardContextual"/>
        </w:rPr>
        <w:drawing>
          <wp:inline distT="0" distB="0" distL="0" distR="0" wp14:anchorId="742EF8B4" wp14:editId="36C6A5FC">
            <wp:extent cx="1295400" cy="428547"/>
            <wp:effectExtent l="0" t="0" r="0" b="0"/>
            <wp:docPr id="1188465295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5295" name="Picture 1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400" cy="4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000E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……………………………………………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876BEB3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MR. M.V LUKHELE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E7EB9E8" w14:textId="77777777" w:rsidR="00A625B6" w:rsidRPr="00A625B6" w:rsidRDefault="00A625B6" w:rsidP="00A625B6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25B6">
        <w:rPr>
          <w:rStyle w:val="normaltextrun"/>
          <w:rFonts w:asciiTheme="minorHAnsi" w:hAnsiTheme="minorHAnsi" w:cstheme="minorHAnsi"/>
          <w:sz w:val="22"/>
          <w:szCs w:val="22"/>
        </w:rPr>
        <w:t>Director</w:t>
      </w:r>
      <w:r w:rsidRPr="00A625B6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15223D9" w14:textId="71FE8C62" w:rsidR="00101F54" w:rsidRPr="00A625B6" w:rsidRDefault="00101F54" w:rsidP="00A625B6">
      <w:pPr>
        <w:rPr>
          <w:rFonts w:cstheme="minorHAnsi"/>
          <w:szCs w:val="22"/>
        </w:rPr>
      </w:pPr>
    </w:p>
    <w:sectPr w:rsidR="00101F54" w:rsidRPr="00A625B6" w:rsidSect="00EE479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4A580" w14:textId="77777777" w:rsidR="00EA0D64" w:rsidRDefault="00EA0D64" w:rsidP="00FD368E">
      <w:pPr>
        <w:spacing w:after="0" w:line="240" w:lineRule="auto"/>
      </w:pPr>
      <w:r>
        <w:separator/>
      </w:r>
    </w:p>
  </w:endnote>
  <w:endnote w:type="continuationSeparator" w:id="0">
    <w:p w14:paraId="7427546A" w14:textId="77777777" w:rsidR="00EA0D64" w:rsidRDefault="00EA0D64" w:rsidP="00FD368E">
      <w:pPr>
        <w:spacing w:after="0" w:line="240" w:lineRule="auto"/>
      </w:pPr>
      <w:r>
        <w:continuationSeparator/>
      </w:r>
    </w:p>
  </w:endnote>
  <w:endnote w:type="continuationNotice" w:id="1">
    <w:p w14:paraId="22CFCBA1" w14:textId="77777777" w:rsidR="00EA0D64" w:rsidRDefault="00EA0D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1439" w14:textId="77777777" w:rsidR="00CC1B1C" w:rsidRDefault="00CC1B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34EC" w14:textId="77777777" w:rsidR="00CC1B1C" w:rsidRDefault="00CC1B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E15EB" w14:textId="77777777" w:rsidR="00CC1B1C" w:rsidRDefault="00CC1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E415" w14:textId="77777777" w:rsidR="00EA0D64" w:rsidRDefault="00EA0D64" w:rsidP="00FD368E">
      <w:pPr>
        <w:spacing w:after="0" w:line="240" w:lineRule="auto"/>
      </w:pPr>
      <w:r>
        <w:separator/>
      </w:r>
    </w:p>
  </w:footnote>
  <w:footnote w:type="continuationSeparator" w:id="0">
    <w:p w14:paraId="248BF800" w14:textId="77777777" w:rsidR="00EA0D64" w:rsidRDefault="00EA0D64" w:rsidP="00FD368E">
      <w:pPr>
        <w:spacing w:after="0" w:line="240" w:lineRule="auto"/>
      </w:pPr>
      <w:r>
        <w:continuationSeparator/>
      </w:r>
    </w:p>
  </w:footnote>
  <w:footnote w:type="continuationNotice" w:id="1">
    <w:p w14:paraId="66A41B6E" w14:textId="77777777" w:rsidR="00EA0D64" w:rsidRDefault="00EA0D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30345" w14:textId="77777777" w:rsidR="00CC1B1C" w:rsidRDefault="00CC1B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4AF8" w14:textId="77777777" w:rsidR="002C5D5C" w:rsidRDefault="002C5D5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52B084" wp14:editId="07A70DDA">
          <wp:simplePos x="0" y="0"/>
          <wp:positionH relativeFrom="page">
            <wp:posOffset>-53340</wp:posOffset>
          </wp:positionH>
          <wp:positionV relativeFrom="paragraph">
            <wp:posOffset>-410845</wp:posOffset>
          </wp:positionV>
          <wp:extent cx="7560733" cy="10694791"/>
          <wp:effectExtent l="0" t="0" r="2540" b="0"/>
          <wp:wrapNone/>
          <wp:docPr id="1677264424" name="Picture 16772644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64424" name="Picture 16772644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733" cy="10694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D598" w14:textId="77777777" w:rsidR="00CC1B1C" w:rsidRDefault="00CC1B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B6"/>
    <w:rsid w:val="00010AD7"/>
    <w:rsid w:val="000127C0"/>
    <w:rsid w:val="000177FF"/>
    <w:rsid w:val="00022916"/>
    <w:rsid w:val="0004042A"/>
    <w:rsid w:val="00060570"/>
    <w:rsid w:val="00061706"/>
    <w:rsid w:val="00070D7B"/>
    <w:rsid w:val="000A427F"/>
    <w:rsid w:val="000B00D3"/>
    <w:rsid w:val="000B1255"/>
    <w:rsid w:val="000B3917"/>
    <w:rsid w:val="000D1497"/>
    <w:rsid w:val="000E45A1"/>
    <w:rsid w:val="00101F54"/>
    <w:rsid w:val="0011016E"/>
    <w:rsid w:val="00116166"/>
    <w:rsid w:val="001307D8"/>
    <w:rsid w:val="00144365"/>
    <w:rsid w:val="00152224"/>
    <w:rsid w:val="00156ED5"/>
    <w:rsid w:val="00160233"/>
    <w:rsid w:val="00171C6A"/>
    <w:rsid w:val="0017207A"/>
    <w:rsid w:val="00175F7A"/>
    <w:rsid w:val="001803A4"/>
    <w:rsid w:val="00197B99"/>
    <w:rsid w:val="001A29DD"/>
    <w:rsid w:val="001A2A6F"/>
    <w:rsid w:val="001E5F0E"/>
    <w:rsid w:val="00203F34"/>
    <w:rsid w:val="002417C9"/>
    <w:rsid w:val="00243105"/>
    <w:rsid w:val="0025369C"/>
    <w:rsid w:val="0028144E"/>
    <w:rsid w:val="002826F4"/>
    <w:rsid w:val="00287B35"/>
    <w:rsid w:val="00291F9C"/>
    <w:rsid w:val="002937AD"/>
    <w:rsid w:val="0029751D"/>
    <w:rsid w:val="002A006A"/>
    <w:rsid w:val="002A7615"/>
    <w:rsid w:val="002B3501"/>
    <w:rsid w:val="002B7264"/>
    <w:rsid w:val="002C5D5C"/>
    <w:rsid w:val="002E2E81"/>
    <w:rsid w:val="002E5FD0"/>
    <w:rsid w:val="002E726D"/>
    <w:rsid w:val="002E7F6A"/>
    <w:rsid w:val="002F1872"/>
    <w:rsid w:val="002F1C0C"/>
    <w:rsid w:val="00303AFF"/>
    <w:rsid w:val="003166D5"/>
    <w:rsid w:val="00321632"/>
    <w:rsid w:val="0033202D"/>
    <w:rsid w:val="0033772B"/>
    <w:rsid w:val="00343091"/>
    <w:rsid w:val="00345B23"/>
    <w:rsid w:val="00355243"/>
    <w:rsid w:val="0036603E"/>
    <w:rsid w:val="003714C9"/>
    <w:rsid w:val="003919B3"/>
    <w:rsid w:val="00394C52"/>
    <w:rsid w:val="00395BC8"/>
    <w:rsid w:val="003B114C"/>
    <w:rsid w:val="003B4328"/>
    <w:rsid w:val="003B5045"/>
    <w:rsid w:val="003B67B5"/>
    <w:rsid w:val="003C560A"/>
    <w:rsid w:val="003C5AFC"/>
    <w:rsid w:val="003F0116"/>
    <w:rsid w:val="00416E97"/>
    <w:rsid w:val="0042281D"/>
    <w:rsid w:val="00424A46"/>
    <w:rsid w:val="00434932"/>
    <w:rsid w:val="004713A4"/>
    <w:rsid w:val="004728DC"/>
    <w:rsid w:val="00475A41"/>
    <w:rsid w:val="00482638"/>
    <w:rsid w:val="00493538"/>
    <w:rsid w:val="004A4212"/>
    <w:rsid w:val="004C28A7"/>
    <w:rsid w:val="004C7108"/>
    <w:rsid w:val="004F009B"/>
    <w:rsid w:val="004F1DB4"/>
    <w:rsid w:val="005007C3"/>
    <w:rsid w:val="00506FD7"/>
    <w:rsid w:val="0053267D"/>
    <w:rsid w:val="00555EF2"/>
    <w:rsid w:val="0056297A"/>
    <w:rsid w:val="00570E59"/>
    <w:rsid w:val="00573A86"/>
    <w:rsid w:val="0058138B"/>
    <w:rsid w:val="005865F1"/>
    <w:rsid w:val="005A1118"/>
    <w:rsid w:val="005A6822"/>
    <w:rsid w:val="005A79F2"/>
    <w:rsid w:val="005B13C2"/>
    <w:rsid w:val="005C177D"/>
    <w:rsid w:val="005C1FDD"/>
    <w:rsid w:val="005D2A7F"/>
    <w:rsid w:val="005E3065"/>
    <w:rsid w:val="00600AD6"/>
    <w:rsid w:val="0060644B"/>
    <w:rsid w:val="006208DA"/>
    <w:rsid w:val="00621FA0"/>
    <w:rsid w:val="00627CC1"/>
    <w:rsid w:val="006330BD"/>
    <w:rsid w:val="006708A4"/>
    <w:rsid w:val="0068198C"/>
    <w:rsid w:val="006A3E98"/>
    <w:rsid w:val="006C526E"/>
    <w:rsid w:val="006D5197"/>
    <w:rsid w:val="006E4F88"/>
    <w:rsid w:val="006E7FCD"/>
    <w:rsid w:val="006F546D"/>
    <w:rsid w:val="007339ED"/>
    <w:rsid w:val="0073471A"/>
    <w:rsid w:val="007349EC"/>
    <w:rsid w:val="00745171"/>
    <w:rsid w:val="00756F4C"/>
    <w:rsid w:val="00767EF9"/>
    <w:rsid w:val="00775AA7"/>
    <w:rsid w:val="00784542"/>
    <w:rsid w:val="007C3BB3"/>
    <w:rsid w:val="007D3210"/>
    <w:rsid w:val="007F73B1"/>
    <w:rsid w:val="00815076"/>
    <w:rsid w:val="00815DAF"/>
    <w:rsid w:val="0082258A"/>
    <w:rsid w:val="008244A9"/>
    <w:rsid w:val="00841D0A"/>
    <w:rsid w:val="0084781B"/>
    <w:rsid w:val="0086165A"/>
    <w:rsid w:val="008617D3"/>
    <w:rsid w:val="00872DAB"/>
    <w:rsid w:val="00887A9B"/>
    <w:rsid w:val="00892D5D"/>
    <w:rsid w:val="00895FBF"/>
    <w:rsid w:val="008975EE"/>
    <w:rsid w:val="008A206C"/>
    <w:rsid w:val="008A60E9"/>
    <w:rsid w:val="008B01FF"/>
    <w:rsid w:val="008B106F"/>
    <w:rsid w:val="008B4889"/>
    <w:rsid w:val="008C04B9"/>
    <w:rsid w:val="008D2409"/>
    <w:rsid w:val="008D3C5C"/>
    <w:rsid w:val="008E2877"/>
    <w:rsid w:val="008E7FC8"/>
    <w:rsid w:val="008F161C"/>
    <w:rsid w:val="009042AC"/>
    <w:rsid w:val="00912FB0"/>
    <w:rsid w:val="0094634A"/>
    <w:rsid w:val="009504F2"/>
    <w:rsid w:val="00952CED"/>
    <w:rsid w:val="00965F0C"/>
    <w:rsid w:val="009739DD"/>
    <w:rsid w:val="00980EEB"/>
    <w:rsid w:val="0098171D"/>
    <w:rsid w:val="0099249B"/>
    <w:rsid w:val="009A2255"/>
    <w:rsid w:val="009B24F9"/>
    <w:rsid w:val="009B4ACC"/>
    <w:rsid w:val="009D0C5D"/>
    <w:rsid w:val="009E3794"/>
    <w:rsid w:val="009E3C79"/>
    <w:rsid w:val="009F5413"/>
    <w:rsid w:val="009F62F0"/>
    <w:rsid w:val="00A12C5E"/>
    <w:rsid w:val="00A229DF"/>
    <w:rsid w:val="00A24A7E"/>
    <w:rsid w:val="00A3312E"/>
    <w:rsid w:val="00A34486"/>
    <w:rsid w:val="00A50956"/>
    <w:rsid w:val="00A529E0"/>
    <w:rsid w:val="00A625B6"/>
    <w:rsid w:val="00A7158E"/>
    <w:rsid w:val="00A95249"/>
    <w:rsid w:val="00A9789A"/>
    <w:rsid w:val="00AA709E"/>
    <w:rsid w:val="00AB1050"/>
    <w:rsid w:val="00AB51FB"/>
    <w:rsid w:val="00AB54D7"/>
    <w:rsid w:val="00AD0A0F"/>
    <w:rsid w:val="00AE0D77"/>
    <w:rsid w:val="00AE3701"/>
    <w:rsid w:val="00AE3FEE"/>
    <w:rsid w:val="00B02D7A"/>
    <w:rsid w:val="00B17151"/>
    <w:rsid w:val="00B204B5"/>
    <w:rsid w:val="00B409D3"/>
    <w:rsid w:val="00B615F5"/>
    <w:rsid w:val="00B65153"/>
    <w:rsid w:val="00B855F0"/>
    <w:rsid w:val="00B87926"/>
    <w:rsid w:val="00B92B50"/>
    <w:rsid w:val="00BA0976"/>
    <w:rsid w:val="00BA4823"/>
    <w:rsid w:val="00BA7E6D"/>
    <w:rsid w:val="00BC4BC9"/>
    <w:rsid w:val="00BC7C70"/>
    <w:rsid w:val="00BE6A3E"/>
    <w:rsid w:val="00BE7A45"/>
    <w:rsid w:val="00C1084A"/>
    <w:rsid w:val="00C13CBA"/>
    <w:rsid w:val="00C308EF"/>
    <w:rsid w:val="00C51BFA"/>
    <w:rsid w:val="00C5599C"/>
    <w:rsid w:val="00C619E7"/>
    <w:rsid w:val="00C742EF"/>
    <w:rsid w:val="00C80E37"/>
    <w:rsid w:val="00C86941"/>
    <w:rsid w:val="00CC1B1C"/>
    <w:rsid w:val="00CC5A2B"/>
    <w:rsid w:val="00CE7D34"/>
    <w:rsid w:val="00CF5366"/>
    <w:rsid w:val="00D50223"/>
    <w:rsid w:val="00D52C46"/>
    <w:rsid w:val="00D52CF0"/>
    <w:rsid w:val="00D86EA6"/>
    <w:rsid w:val="00D94055"/>
    <w:rsid w:val="00D95431"/>
    <w:rsid w:val="00DA1AA2"/>
    <w:rsid w:val="00DA46CD"/>
    <w:rsid w:val="00DA67FF"/>
    <w:rsid w:val="00DB243A"/>
    <w:rsid w:val="00DE14CB"/>
    <w:rsid w:val="00DF1FFC"/>
    <w:rsid w:val="00DF3034"/>
    <w:rsid w:val="00DF48F6"/>
    <w:rsid w:val="00E06E50"/>
    <w:rsid w:val="00E307BD"/>
    <w:rsid w:val="00E34585"/>
    <w:rsid w:val="00E50EF5"/>
    <w:rsid w:val="00E51635"/>
    <w:rsid w:val="00E52DF1"/>
    <w:rsid w:val="00E567CA"/>
    <w:rsid w:val="00E651B9"/>
    <w:rsid w:val="00E67243"/>
    <w:rsid w:val="00E70182"/>
    <w:rsid w:val="00EA0D64"/>
    <w:rsid w:val="00EA2626"/>
    <w:rsid w:val="00EA3246"/>
    <w:rsid w:val="00EA3A32"/>
    <w:rsid w:val="00EB4462"/>
    <w:rsid w:val="00ED763F"/>
    <w:rsid w:val="00EE479C"/>
    <w:rsid w:val="00EF3CC4"/>
    <w:rsid w:val="00EF5E57"/>
    <w:rsid w:val="00F019EA"/>
    <w:rsid w:val="00F2106F"/>
    <w:rsid w:val="00F26053"/>
    <w:rsid w:val="00F30F1F"/>
    <w:rsid w:val="00F323DA"/>
    <w:rsid w:val="00F438B4"/>
    <w:rsid w:val="00F461B4"/>
    <w:rsid w:val="00F475C3"/>
    <w:rsid w:val="00F770C3"/>
    <w:rsid w:val="00F80997"/>
    <w:rsid w:val="00FD368E"/>
    <w:rsid w:val="00FD7F55"/>
    <w:rsid w:val="00FE6DAF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653B50"/>
  <w15:chartTrackingRefBased/>
  <w15:docId w15:val="{C57A1448-B8DC-48CF-B537-8E53DCFD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68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D3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68E"/>
    <w:rPr>
      <w:rFonts w:cs="Mangal"/>
    </w:rPr>
  </w:style>
  <w:style w:type="paragraph" w:customStyle="1" w:styleId="paragraph">
    <w:name w:val="paragraph"/>
    <w:basedOn w:val="Normal"/>
    <w:rsid w:val="00A62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normaltextrun">
    <w:name w:val="normaltextrun"/>
    <w:basedOn w:val="DefaultParagraphFont"/>
    <w:rsid w:val="00A625B6"/>
  </w:style>
  <w:style w:type="character" w:customStyle="1" w:styleId="eop">
    <w:name w:val="eop"/>
    <w:basedOn w:val="DefaultParagraphFont"/>
    <w:rsid w:val="00A625B6"/>
  </w:style>
  <w:style w:type="character" w:customStyle="1" w:styleId="tabchar">
    <w:name w:val="tabchar"/>
    <w:basedOn w:val="DefaultParagraphFont"/>
    <w:rsid w:val="00A6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8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231">
      <w:marLeft w:val="0"/>
      <w:marRight w:val="0"/>
      <w:marTop w:val="0"/>
      <w:marBottom w:val="0"/>
      <w:divBdr>
        <w:top w:val="single" w:sz="2" w:space="0" w:color="D9D9E3"/>
        <w:left w:val="single" w:sz="2" w:space="0" w:color="D9D9E3"/>
        <w:bottom w:val="single" w:sz="2" w:space="0" w:color="D9D9E3"/>
        <w:right w:val="single" w:sz="2" w:space="0" w:color="D9D9E3"/>
      </w:divBdr>
      <w:divsChild>
        <w:div w:id="190822046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13220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395465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66977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6" w:space="0" w:color="auto"/>
                        <w:right w:val="single" w:sz="2" w:space="0" w:color="auto"/>
                      </w:divBdr>
                      <w:divsChild>
                        <w:div w:id="132278046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6906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765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717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2188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24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C\Sithembe%20Transportation%20&amp;%20Projects\Sithembe%20Office%20-%20Documents\Letterhead\New%20Company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321B5F-2DE6-4DC4-B7D8-B5C1DDD33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2d4ef4-b04a-4b31-a502-7b4d1ae74549"/>
    <ds:schemaRef ds:uri="3e1fb217-3513-4a84-b39a-87d8fab7c4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33BFA0-4CD3-4132-879A-6527A4103FEA}">
  <ds:schemaRefs>
    <ds:schemaRef ds:uri="http://schemas.microsoft.com/office/2006/metadata/properties"/>
    <ds:schemaRef ds:uri="http://schemas.microsoft.com/office/infopath/2007/PartnerControls"/>
    <ds:schemaRef ds:uri="f62d4ef4-b04a-4b31-a502-7b4d1ae74549"/>
    <ds:schemaRef ds:uri="3e1fb217-3513-4a84-b39a-87d8fab7c42d"/>
  </ds:schemaRefs>
</ds:datastoreItem>
</file>

<file path=customXml/itemProps3.xml><?xml version="1.0" encoding="utf-8"?>
<ds:datastoreItem xmlns:ds="http://schemas.openxmlformats.org/officeDocument/2006/customXml" ds:itemID="{BB134C38-ED3A-4C72-A419-1D3EE331D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Company Letterhead</Template>
  <TotalTime>3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JacobC</dc:creator>
  <cp:keywords/>
  <dc:description/>
  <cp:lastModifiedBy>Accounts Sithembe</cp:lastModifiedBy>
  <cp:revision>6</cp:revision>
  <cp:lastPrinted>2023-10-04T07:18:00Z</cp:lastPrinted>
  <dcterms:created xsi:type="dcterms:W3CDTF">2025-03-25T11:47:00Z</dcterms:created>
  <dcterms:modified xsi:type="dcterms:W3CDTF">2025-03-25T11:49:00Z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0x0101004F889B8502A024479EA1CF80A2D6DF12</vt:lpwstr>
  </property>
  <property fmtid="{D5CDD505-2E9C-101B-9397-08002B2CF9AE}" pid="3" name="MediaServiceImageTags">
    <vt:lpwstr/>
  </property>
</Properties>
</file>