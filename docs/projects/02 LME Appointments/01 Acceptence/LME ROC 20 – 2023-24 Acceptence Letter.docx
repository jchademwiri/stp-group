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664" w14:textId="5C90C09C" w:rsidR="00D30618" w:rsidRDefault="00041CD9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b/>
          <w:bCs/>
          <w:sz w:val="22"/>
          <w:szCs w:val="22"/>
          <w:lang w:val="en-ZA"/>
        </w:rPr>
      </w:pPr>
      <w:r>
        <w:rPr>
          <w:rFonts w:ascii="Aptos" w:hAnsi="Aptos" w:cstheme="minorHAnsi"/>
          <w:b/>
          <w:bCs/>
          <w:sz w:val="22"/>
          <w:szCs w:val="22"/>
          <w:lang w:val="en-ZA"/>
        </w:rPr>
        <w:t>04</w:t>
      </w:r>
      <w:r w:rsidR="00D30618" w:rsidRPr="00D30618">
        <w:rPr>
          <w:rFonts w:ascii="Aptos" w:hAnsi="Aptos" w:cstheme="minorHAnsi"/>
          <w:b/>
          <w:bCs/>
          <w:sz w:val="22"/>
          <w:szCs w:val="22"/>
          <w:lang w:val="en-ZA"/>
        </w:rPr>
        <w:t xml:space="preserve"> </w:t>
      </w:r>
      <w:r>
        <w:rPr>
          <w:rFonts w:ascii="Aptos" w:hAnsi="Aptos" w:cstheme="minorHAnsi"/>
          <w:b/>
          <w:bCs/>
          <w:sz w:val="22"/>
          <w:szCs w:val="22"/>
          <w:lang w:val="en-ZA"/>
        </w:rPr>
        <w:t xml:space="preserve">March </w:t>
      </w:r>
      <w:r w:rsidR="00D30618" w:rsidRPr="00D30618">
        <w:rPr>
          <w:rFonts w:ascii="Aptos" w:hAnsi="Aptos" w:cstheme="minorHAnsi"/>
          <w:b/>
          <w:bCs/>
          <w:sz w:val="22"/>
          <w:szCs w:val="22"/>
          <w:lang w:val="en-ZA"/>
        </w:rPr>
        <w:t>2025</w:t>
      </w:r>
    </w:p>
    <w:p w14:paraId="105DFA9D" w14:textId="77777777" w:rsidR="00CB516D" w:rsidRPr="00D30618" w:rsidRDefault="00CB516D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sz w:val="22"/>
          <w:szCs w:val="22"/>
          <w:lang w:val="en-ZA"/>
        </w:rPr>
      </w:pPr>
    </w:p>
    <w:p w14:paraId="2662DA17" w14:textId="77777777" w:rsidR="00D30618" w:rsidRDefault="00D30618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b/>
          <w:bCs/>
          <w:sz w:val="22"/>
          <w:szCs w:val="22"/>
          <w:lang w:val="en-ZA"/>
        </w:rPr>
      </w:pPr>
      <w:r w:rsidRPr="00D30618">
        <w:rPr>
          <w:rFonts w:ascii="Aptos" w:hAnsi="Aptos" w:cstheme="minorHAnsi"/>
          <w:b/>
          <w:bCs/>
          <w:sz w:val="22"/>
          <w:szCs w:val="22"/>
          <w:lang w:val="en-ZA"/>
        </w:rPr>
        <w:t>TENDER ACCEPTANCE LETTER</w:t>
      </w:r>
    </w:p>
    <w:p w14:paraId="39555D14" w14:textId="43B21EFF" w:rsidR="00D30618" w:rsidRDefault="00D30618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sz w:val="22"/>
          <w:szCs w:val="22"/>
          <w:lang w:val="en-ZA"/>
        </w:rPr>
      </w:pPr>
      <w:r w:rsidRPr="00D30618">
        <w:rPr>
          <w:rFonts w:ascii="Aptos" w:hAnsi="Aptos" w:cstheme="minorHAnsi"/>
          <w:b/>
          <w:bCs/>
          <w:sz w:val="22"/>
          <w:szCs w:val="22"/>
          <w:lang w:val="en-ZA"/>
        </w:rPr>
        <w:t>Client:</w:t>
      </w:r>
      <w:r w:rsidRPr="00D30618">
        <w:rPr>
          <w:rFonts w:ascii="Aptos" w:hAnsi="Aptos" w:cstheme="minorHAnsi"/>
          <w:sz w:val="22"/>
          <w:szCs w:val="22"/>
          <w:lang w:val="en-ZA"/>
        </w:rPr>
        <w:t xml:space="preserve"> City of Tshwane</w:t>
      </w:r>
      <w:r w:rsidRPr="00D30618">
        <w:rPr>
          <w:rFonts w:ascii="Aptos" w:hAnsi="Aptos" w:cstheme="minorHAnsi"/>
          <w:sz w:val="22"/>
          <w:szCs w:val="22"/>
          <w:lang w:val="en-ZA"/>
        </w:rPr>
        <w:br/>
      </w:r>
      <w:r w:rsidRPr="00D30618">
        <w:rPr>
          <w:rFonts w:ascii="Aptos" w:hAnsi="Aptos" w:cstheme="minorHAnsi"/>
          <w:b/>
          <w:bCs/>
          <w:sz w:val="22"/>
          <w:szCs w:val="22"/>
          <w:lang w:val="en-ZA"/>
        </w:rPr>
        <w:t>Tender Number:</w:t>
      </w:r>
      <w:r w:rsidRPr="00D30618">
        <w:rPr>
          <w:rFonts w:ascii="Aptos" w:hAnsi="Aptos" w:cstheme="minorHAnsi"/>
          <w:sz w:val="22"/>
          <w:szCs w:val="22"/>
          <w:lang w:val="en-ZA"/>
        </w:rPr>
        <w:t xml:space="preserve"> </w:t>
      </w:r>
      <w:r w:rsidR="006A7BB0" w:rsidRPr="006A7BB0">
        <w:rPr>
          <w:rFonts w:ascii="Aptos" w:hAnsi="Aptos" w:cstheme="minorHAnsi"/>
          <w:sz w:val="22"/>
          <w:szCs w:val="22"/>
          <w:lang w:val="en-ZA"/>
        </w:rPr>
        <w:t>ROC 20 – 2023/24</w:t>
      </w:r>
    </w:p>
    <w:p w14:paraId="7D19B8D6" w14:textId="77777777" w:rsidR="00CB516D" w:rsidRPr="00D30618" w:rsidRDefault="00CB516D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sz w:val="22"/>
          <w:szCs w:val="22"/>
          <w:lang w:val="en-ZA"/>
        </w:rPr>
      </w:pPr>
    </w:p>
    <w:p w14:paraId="1AE08F00" w14:textId="77777777" w:rsidR="00D30618" w:rsidRDefault="00D30618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sz w:val="22"/>
          <w:szCs w:val="22"/>
          <w:lang w:val="en-ZA"/>
        </w:rPr>
      </w:pPr>
      <w:r w:rsidRPr="00D30618">
        <w:rPr>
          <w:rFonts w:ascii="Aptos" w:hAnsi="Aptos" w:cstheme="minorHAnsi"/>
          <w:sz w:val="22"/>
          <w:szCs w:val="22"/>
          <w:lang w:val="en-ZA"/>
        </w:rPr>
        <w:t>Dear Sir/Madam,</w:t>
      </w:r>
    </w:p>
    <w:p w14:paraId="28D44600" w14:textId="77777777" w:rsidR="00CB516D" w:rsidRPr="00D30618" w:rsidRDefault="00CB516D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sz w:val="22"/>
          <w:szCs w:val="22"/>
          <w:lang w:val="en-ZA"/>
        </w:rPr>
      </w:pPr>
    </w:p>
    <w:p w14:paraId="33DAB876" w14:textId="77777777" w:rsidR="00D30618" w:rsidRPr="00D30618" w:rsidRDefault="00D30618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sz w:val="22"/>
          <w:szCs w:val="22"/>
          <w:lang w:val="en-ZA"/>
        </w:rPr>
      </w:pPr>
      <w:r w:rsidRPr="00D30618">
        <w:rPr>
          <w:rFonts w:ascii="Aptos" w:hAnsi="Aptos" w:cstheme="minorHAnsi"/>
          <w:sz w:val="22"/>
          <w:szCs w:val="22"/>
          <w:lang w:val="en-ZA"/>
        </w:rPr>
        <w:t>On behalf of Livhu and Musa Enterprise, I am pleased to confirm our acceptance of the appointment for the tender titled:</w:t>
      </w:r>
    </w:p>
    <w:p w14:paraId="68E348F4" w14:textId="4A2B2E49" w:rsidR="00D30618" w:rsidRPr="00D30618" w:rsidRDefault="00D30618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sz w:val="22"/>
          <w:szCs w:val="22"/>
          <w:lang w:val="en-ZA"/>
        </w:rPr>
      </w:pPr>
      <w:r w:rsidRPr="00D30618">
        <w:rPr>
          <w:rFonts w:ascii="Aptos" w:hAnsi="Aptos" w:cstheme="minorHAnsi"/>
          <w:b/>
          <w:bCs/>
          <w:sz w:val="22"/>
          <w:szCs w:val="22"/>
          <w:lang w:val="en-ZA"/>
        </w:rPr>
        <w:t>"</w:t>
      </w:r>
      <w:r w:rsidR="00E8201B" w:rsidRPr="00E8201B">
        <w:rPr>
          <w:rFonts w:ascii="Aptos" w:hAnsi="Aptos" w:cstheme="minorHAnsi"/>
          <w:b/>
          <w:bCs/>
          <w:sz w:val="22"/>
          <w:szCs w:val="22"/>
          <w:lang w:val="en-ZA"/>
        </w:rPr>
        <w:t>TENDER FOR THE SUPPLY, DELIVERY AND OFF-LOADING OF MANHOLE COVERS TO THE MUNICIPAL STORES INTENDED FOR THE WATER AND SANITATION SERVICES: AS AND WHEN REQUIRED: THREE (3) YEAR PERIOD: WITH EFFECT FROM 15 FEBRUARY 2025 OR NEAREST DATE</w:t>
      </w:r>
      <w:r w:rsidRPr="00D30618">
        <w:rPr>
          <w:rFonts w:ascii="Aptos" w:hAnsi="Aptos" w:cstheme="minorHAnsi"/>
          <w:b/>
          <w:bCs/>
          <w:sz w:val="22"/>
          <w:szCs w:val="22"/>
          <w:lang w:val="en-ZA"/>
        </w:rPr>
        <w:t>."</w:t>
      </w:r>
    </w:p>
    <w:p w14:paraId="72729A6B" w14:textId="36573BCC" w:rsidR="00D30618" w:rsidRDefault="00D30618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sz w:val="22"/>
          <w:szCs w:val="22"/>
          <w:lang w:val="en-ZA"/>
        </w:rPr>
      </w:pPr>
      <w:r w:rsidRPr="00D30618">
        <w:rPr>
          <w:rFonts w:ascii="Aptos" w:hAnsi="Aptos" w:cstheme="minorHAnsi"/>
          <w:sz w:val="22"/>
          <w:szCs w:val="22"/>
          <w:lang w:val="en-ZA"/>
        </w:rPr>
        <w:t>We are committed to fulfilling all the requirements and responsibilities outlined in the tender documents and look forward to a successful partnership with the City of Tshwane. Our team is prepared to commence operations on the nearest feasible date as stipulated.</w:t>
      </w:r>
    </w:p>
    <w:p w14:paraId="568F3E7A" w14:textId="77777777" w:rsidR="00CB516D" w:rsidRPr="00D30618" w:rsidRDefault="00CB516D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sz w:val="22"/>
          <w:szCs w:val="22"/>
          <w:lang w:val="en-ZA"/>
        </w:rPr>
      </w:pPr>
    </w:p>
    <w:p w14:paraId="319AFCA6" w14:textId="77777777" w:rsidR="00D30618" w:rsidRPr="00D30618" w:rsidRDefault="00D30618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sz w:val="22"/>
          <w:szCs w:val="22"/>
          <w:lang w:val="en-ZA"/>
        </w:rPr>
      </w:pPr>
      <w:r w:rsidRPr="00D30618">
        <w:rPr>
          <w:rFonts w:ascii="Aptos" w:hAnsi="Aptos" w:cstheme="minorHAnsi"/>
          <w:sz w:val="22"/>
          <w:szCs w:val="22"/>
          <w:lang w:val="en-ZA"/>
        </w:rPr>
        <w:t>Should you require any further information or clarification, please do not hesitate to contact us.</w:t>
      </w:r>
    </w:p>
    <w:p w14:paraId="21DB36DC" w14:textId="77777777" w:rsidR="00D30618" w:rsidRPr="00D30618" w:rsidRDefault="00D30618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sz w:val="22"/>
          <w:szCs w:val="22"/>
          <w:lang w:val="en-ZA"/>
        </w:rPr>
      </w:pPr>
      <w:r w:rsidRPr="00D30618">
        <w:rPr>
          <w:rFonts w:ascii="Aptos" w:hAnsi="Aptos" w:cstheme="minorHAnsi"/>
          <w:sz w:val="22"/>
          <w:szCs w:val="22"/>
          <w:lang w:val="en-ZA"/>
        </w:rPr>
        <w:t>Thank you for this opportunity.</w:t>
      </w:r>
    </w:p>
    <w:p w14:paraId="4CE7BFD1" w14:textId="77777777" w:rsidR="0097101D" w:rsidRPr="00CD152E" w:rsidRDefault="0097101D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sz w:val="22"/>
          <w:szCs w:val="22"/>
        </w:rPr>
      </w:pPr>
      <w:r w:rsidRPr="00CD152E">
        <w:rPr>
          <w:rStyle w:val="eop"/>
          <w:rFonts w:ascii="Aptos" w:hAnsi="Aptos" w:cstheme="minorHAnsi"/>
          <w:sz w:val="22"/>
          <w:szCs w:val="22"/>
        </w:rPr>
        <w:t> </w:t>
      </w:r>
    </w:p>
    <w:p w14:paraId="01D51ACC" w14:textId="5ACD6D5F" w:rsidR="0097101D" w:rsidRPr="00CD152E" w:rsidRDefault="0097101D" w:rsidP="00CB516D">
      <w:pPr>
        <w:pStyle w:val="paragraph"/>
        <w:spacing w:before="0" w:beforeAutospacing="0" w:after="0" w:afterAutospacing="0" w:line="360" w:lineRule="auto"/>
        <w:textAlignment w:val="baseline"/>
        <w:rPr>
          <w:rStyle w:val="eop"/>
          <w:rFonts w:ascii="Aptos" w:hAnsi="Aptos" w:cstheme="minorHAnsi"/>
          <w:sz w:val="22"/>
          <w:szCs w:val="22"/>
        </w:rPr>
      </w:pPr>
      <w:r w:rsidRPr="00CD152E">
        <w:rPr>
          <w:rStyle w:val="eop"/>
          <w:rFonts w:ascii="Aptos" w:hAnsi="Aptos" w:cstheme="minorHAnsi"/>
          <w:sz w:val="22"/>
          <w:szCs w:val="22"/>
        </w:rPr>
        <w:t> </w:t>
      </w:r>
    </w:p>
    <w:p w14:paraId="3372BE17" w14:textId="3557FFDC" w:rsidR="007D3E78" w:rsidRPr="00CD152E" w:rsidRDefault="007D3E78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/>
        </w:rPr>
      </w:pPr>
      <w:r>
        <w:rPr>
          <w:rFonts w:ascii="Aptos" w:hAnsi="Aptos"/>
          <w:noProof/>
          <w14:ligatures w14:val="standardContextual"/>
        </w:rPr>
        <w:drawing>
          <wp:inline distT="0" distB="0" distL="0" distR="0" wp14:anchorId="0BFF6448" wp14:editId="3EF5DAD3">
            <wp:extent cx="1158240" cy="725151"/>
            <wp:effectExtent l="0" t="0" r="0" b="0"/>
            <wp:docPr id="2088132856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32856" name="Picture 1" descr="A black background with a black squar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5395" cy="72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40E5" w14:textId="77777777" w:rsidR="0097101D" w:rsidRPr="00CD152E" w:rsidRDefault="0097101D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sz w:val="22"/>
          <w:szCs w:val="22"/>
        </w:rPr>
      </w:pPr>
      <w:r w:rsidRPr="00CD152E">
        <w:rPr>
          <w:rStyle w:val="normaltextrun"/>
          <w:rFonts w:ascii="Aptos" w:hAnsi="Aptos" w:cstheme="minorHAnsi"/>
          <w:sz w:val="22"/>
          <w:szCs w:val="22"/>
        </w:rPr>
        <w:t>……………………………………………</w:t>
      </w:r>
      <w:r w:rsidRPr="00CD152E">
        <w:rPr>
          <w:rStyle w:val="eop"/>
          <w:rFonts w:ascii="Aptos" w:hAnsi="Aptos" w:cstheme="minorHAnsi"/>
          <w:sz w:val="22"/>
          <w:szCs w:val="22"/>
        </w:rPr>
        <w:t> </w:t>
      </w:r>
    </w:p>
    <w:p w14:paraId="775C4929" w14:textId="77777777" w:rsidR="0097101D" w:rsidRPr="00CD152E" w:rsidRDefault="0097101D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sz w:val="22"/>
          <w:szCs w:val="22"/>
        </w:rPr>
      </w:pPr>
      <w:r w:rsidRPr="00CD152E">
        <w:rPr>
          <w:rStyle w:val="normaltextrun"/>
          <w:rFonts w:ascii="Aptos" w:hAnsi="Aptos" w:cstheme="minorHAnsi"/>
          <w:sz w:val="22"/>
          <w:szCs w:val="22"/>
        </w:rPr>
        <w:t>MR. B.D LUKHELE</w:t>
      </w:r>
      <w:r w:rsidRPr="00CD152E">
        <w:rPr>
          <w:rStyle w:val="eop"/>
          <w:rFonts w:ascii="Aptos" w:hAnsi="Aptos" w:cstheme="minorHAnsi"/>
          <w:sz w:val="22"/>
          <w:szCs w:val="22"/>
        </w:rPr>
        <w:t> </w:t>
      </w:r>
    </w:p>
    <w:p w14:paraId="2A6F9E09" w14:textId="77777777" w:rsidR="0097101D" w:rsidRPr="00CD152E" w:rsidRDefault="0097101D" w:rsidP="00CB516D">
      <w:pPr>
        <w:pStyle w:val="paragraph"/>
        <w:spacing w:before="0" w:beforeAutospacing="0" w:after="0" w:afterAutospacing="0" w:line="360" w:lineRule="auto"/>
        <w:textAlignment w:val="baseline"/>
        <w:rPr>
          <w:rFonts w:ascii="Aptos" w:hAnsi="Aptos" w:cstheme="minorHAnsi"/>
          <w:sz w:val="22"/>
          <w:szCs w:val="22"/>
        </w:rPr>
      </w:pPr>
      <w:r w:rsidRPr="00CD152E">
        <w:rPr>
          <w:rStyle w:val="normaltextrun"/>
          <w:rFonts w:ascii="Aptos" w:hAnsi="Aptos" w:cstheme="minorHAnsi"/>
          <w:sz w:val="22"/>
          <w:szCs w:val="22"/>
        </w:rPr>
        <w:t>Director</w:t>
      </w:r>
      <w:r w:rsidRPr="00CD152E">
        <w:rPr>
          <w:rStyle w:val="eop"/>
          <w:rFonts w:ascii="Aptos" w:hAnsi="Aptos" w:cstheme="minorHAnsi"/>
          <w:sz w:val="22"/>
          <w:szCs w:val="22"/>
        </w:rPr>
        <w:t> </w:t>
      </w:r>
    </w:p>
    <w:p w14:paraId="7D011133" w14:textId="1D2C14B7" w:rsidR="00514DD1" w:rsidRPr="00CD152E" w:rsidRDefault="00514DD1" w:rsidP="00CB516D">
      <w:pPr>
        <w:spacing w:line="360" w:lineRule="auto"/>
        <w:rPr>
          <w:rFonts w:ascii="Aptos" w:hAnsi="Aptos" w:cs="Arial"/>
          <w:sz w:val="24"/>
          <w:szCs w:val="24"/>
        </w:rPr>
      </w:pPr>
    </w:p>
    <w:sectPr w:rsidR="00514DD1" w:rsidRPr="00CD152E" w:rsidSect="00662E2B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2160" w:right="1440" w:bottom="1440" w:left="1440" w:header="720" w:footer="11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FE477" w14:textId="77777777" w:rsidR="00BD3F4D" w:rsidRDefault="00BD3F4D" w:rsidP="00FD368E">
      <w:r>
        <w:separator/>
      </w:r>
    </w:p>
  </w:endnote>
  <w:endnote w:type="continuationSeparator" w:id="0">
    <w:p w14:paraId="0261CB7E" w14:textId="77777777" w:rsidR="00BD3F4D" w:rsidRDefault="00BD3F4D" w:rsidP="00FD3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785DF" w14:textId="3CCED9FE" w:rsidR="006A573C" w:rsidRPr="00662E2B" w:rsidRDefault="006A573C" w:rsidP="00662E2B">
    <w:pPr>
      <w:pStyle w:val="Footer"/>
      <w:ind w:right="400"/>
      <w:rPr>
        <w:rFonts w:ascii="Aptos" w:hAnsi="Aptos"/>
      </w:rPr>
    </w:pPr>
    <w:r w:rsidRPr="00662E2B">
      <w:rPr>
        <w:rFonts w:ascii="Aptos" w:hAnsi="Aptos"/>
        <w:noProof/>
      </w:rPr>
      <w:drawing>
        <wp:anchor distT="0" distB="0" distL="114300" distR="114300" simplePos="0" relativeHeight="251661312" behindDoc="1" locked="0" layoutInCell="1" allowOverlap="1" wp14:anchorId="568461BD" wp14:editId="2BBB8918">
          <wp:simplePos x="0" y="0"/>
          <wp:positionH relativeFrom="column">
            <wp:posOffset>5326380</wp:posOffset>
          </wp:positionH>
          <wp:positionV relativeFrom="paragraph">
            <wp:posOffset>-68580</wp:posOffset>
          </wp:positionV>
          <wp:extent cx="388620" cy="388620"/>
          <wp:effectExtent l="0" t="0" r="0" b="0"/>
          <wp:wrapNone/>
          <wp:docPr id="1205253654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2209767" name="Picture 2822097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8620" cy="388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1247C" w14:textId="77777777" w:rsidR="00BD3F4D" w:rsidRDefault="00BD3F4D" w:rsidP="00FD368E">
      <w:r>
        <w:separator/>
      </w:r>
    </w:p>
  </w:footnote>
  <w:footnote w:type="continuationSeparator" w:id="0">
    <w:p w14:paraId="6CFD3773" w14:textId="77777777" w:rsidR="00BD3F4D" w:rsidRDefault="00BD3F4D" w:rsidP="00FD36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E321D" w14:textId="77777777" w:rsidR="0021492D" w:rsidRDefault="00041CD9">
    <w:pPr>
      <w:pStyle w:val="Header"/>
    </w:pPr>
    <w:r>
      <w:rPr>
        <w:noProof/>
      </w:rPr>
      <w:pict w14:anchorId="05615A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1327110" o:spid="_x0000_s1026" type="#_x0000_t75" style="position:absolute;margin-left:0;margin-top:0;width:451.1pt;height:451.1pt;z-index:-251657216;mso-position-horizontal:center;mso-position-horizontal-relative:margin;mso-position-vertical:center;mso-position-vertical-relative:margin" o:allowincell="f">
          <v:imagedata r:id="rId1" o:title="Livhu and Musa Logo-0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1F104D" w14:paraId="404D9EE8" w14:textId="77777777" w:rsidTr="0085216C">
      <w:tc>
        <w:tcPr>
          <w:tcW w:w="4508" w:type="dxa"/>
        </w:tcPr>
        <w:p w14:paraId="023AF8CB" w14:textId="77777777" w:rsidR="001F104D" w:rsidRDefault="001F104D" w:rsidP="001F104D">
          <w:pPr>
            <w:pStyle w:val="Header"/>
          </w:pPr>
          <w:r>
            <w:rPr>
              <w:noProof/>
            </w:rPr>
            <w:drawing>
              <wp:inline distT="0" distB="0" distL="0" distR="0" wp14:anchorId="02EA6283" wp14:editId="74D1ED57">
                <wp:extent cx="868680" cy="868680"/>
                <wp:effectExtent l="0" t="0" r="7620" b="0"/>
                <wp:docPr id="1601633253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9284059" name="Picture 113928405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868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8" w:type="dxa"/>
        </w:tcPr>
        <w:p w14:paraId="2B673A85" w14:textId="77777777" w:rsidR="00697887" w:rsidRPr="00C55DC9" w:rsidRDefault="00697887" w:rsidP="001F104D">
          <w:pPr>
            <w:pStyle w:val="Header"/>
            <w:jc w:val="right"/>
            <w:rPr>
              <w:rFonts w:ascii="Aptos" w:hAnsi="Aptos"/>
            </w:rPr>
          </w:pPr>
          <w:r w:rsidRPr="00C55DC9">
            <w:rPr>
              <w:rFonts w:ascii="Aptos" w:hAnsi="Aptos"/>
            </w:rPr>
            <w:t xml:space="preserve">3138 Crane Street Unit 2, </w:t>
          </w:r>
        </w:p>
        <w:p w14:paraId="323CD1B1" w14:textId="77777777" w:rsidR="001F104D" w:rsidRPr="00C55DC9" w:rsidRDefault="00697887" w:rsidP="001F104D">
          <w:pPr>
            <w:pStyle w:val="Header"/>
            <w:jc w:val="right"/>
            <w:rPr>
              <w:rFonts w:ascii="Aptos" w:hAnsi="Aptos"/>
            </w:rPr>
          </w:pPr>
          <w:r w:rsidRPr="00C55DC9">
            <w:rPr>
              <w:rFonts w:ascii="Aptos" w:hAnsi="Aptos"/>
            </w:rPr>
            <w:t>Rua Vista</w:t>
          </w:r>
        </w:p>
        <w:p w14:paraId="624547D1" w14:textId="77777777" w:rsidR="009264D8" w:rsidRPr="00C55DC9" w:rsidRDefault="009264D8" w:rsidP="001F104D">
          <w:pPr>
            <w:pStyle w:val="Header"/>
            <w:jc w:val="right"/>
            <w:rPr>
              <w:rFonts w:ascii="Aptos" w:hAnsi="Aptos"/>
            </w:rPr>
          </w:pPr>
          <w:r w:rsidRPr="00C55DC9">
            <w:rPr>
              <w:rFonts w:ascii="Aptos" w:hAnsi="Aptos"/>
            </w:rPr>
            <w:t>Centurion</w:t>
          </w:r>
          <w:r w:rsidR="00520383" w:rsidRPr="00C55DC9">
            <w:rPr>
              <w:rFonts w:ascii="Aptos" w:hAnsi="Aptos"/>
            </w:rPr>
            <w:t>, Gauteng</w:t>
          </w:r>
        </w:p>
        <w:p w14:paraId="16E118EF" w14:textId="50150748" w:rsidR="001F104D" w:rsidRPr="00C55DC9" w:rsidRDefault="001146F1" w:rsidP="001F104D">
          <w:pPr>
            <w:pStyle w:val="Header"/>
            <w:jc w:val="right"/>
            <w:rPr>
              <w:rFonts w:ascii="Aptos" w:hAnsi="Aptos"/>
            </w:rPr>
          </w:pPr>
          <w:r>
            <w:rPr>
              <w:rFonts w:ascii="Aptos" w:hAnsi="Aptos"/>
            </w:rPr>
            <w:t>info@</w:t>
          </w:r>
          <w:r w:rsidR="00697887" w:rsidRPr="00C55DC9">
            <w:rPr>
              <w:rFonts w:ascii="Aptos" w:hAnsi="Aptos"/>
            </w:rPr>
            <w:t>livhuandmusa.co</w:t>
          </w:r>
          <w:r>
            <w:rPr>
              <w:rFonts w:ascii="Aptos" w:hAnsi="Aptos"/>
            </w:rPr>
            <w:t>.za</w:t>
          </w:r>
        </w:p>
        <w:p w14:paraId="079802F8" w14:textId="77777777" w:rsidR="001F104D" w:rsidRDefault="009264D8" w:rsidP="001F104D">
          <w:pPr>
            <w:pStyle w:val="Header"/>
            <w:jc w:val="right"/>
            <w:rPr>
              <w:rFonts w:ascii="Aptos" w:hAnsi="Aptos"/>
            </w:rPr>
          </w:pPr>
          <w:r w:rsidRPr="00C55DC9">
            <w:rPr>
              <w:rFonts w:ascii="Aptos" w:hAnsi="Aptos"/>
            </w:rPr>
            <w:t>064 630 9641</w:t>
          </w:r>
        </w:p>
        <w:p w14:paraId="548653E7" w14:textId="4E7C9589" w:rsidR="00A243CB" w:rsidRDefault="00A243CB" w:rsidP="001F104D">
          <w:pPr>
            <w:pStyle w:val="Header"/>
            <w:jc w:val="right"/>
          </w:pPr>
          <w:r>
            <w:rPr>
              <w:rFonts w:ascii="Aptos" w:hAnsi="Aptos"/>
            </w:rPr>
            <w:t>www.l</w:t>
          </w:r>
          <w:r w:rsidRPr="00662E2B">
            <w:rPr>
              <w:rFonts w:ascii="Aptos" w:hAnsi="Aptos"/>
            </w:rPr>
            <w:t>ivhuandmusa</w:t>
          </w:r>
          <w:r>
            <w:rPr>
              <w:rFonts w:ascii="Aptos" w:hAnsi="Aptos"/>
            </w:rPr>
            <w:t>.co.za</w:t>
          </w:r>
        </w:p>
      </w:tc>
    </w:tr>
  </w:tbl>
  <w:p w14:paraId="7CD609E3" w14:textId="77777777" w:rsidR="006031EC" w:rsidRPr="001F104D" w:rsidRDefault="00041CD9" w:rsidP="001F104D">
    <w:pPr>
      <w:pStyle w:val="Header"/>
    </w:pPr>
    <w:r>
      <w:rPr>
        <w:noProof/>
      </w:rPr>
      <w:pict w14:anchorId="348B13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1327111" o:spid="_x0000_s1027" type="#_x0000_t75" style="position:absolute;margin-left:0;margin-top:0;width:451.1pt;height:451.1pt;z-index:-251656192;mso-position-horizontal:center;mso-position-horizontal-relative:margin;mso-position-vertical:center;mso-position-vertical-relative:margin" o:allowincell="f">
          <v:imagedata r:id="rId2" o:title="Livhu and Musa Logo-0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D5650" w14:textId="77777777" w:rsidR="0021492D" w:rsidRDefault="00041CD9">
    <w:pPr>
      <w:pStyle w:val="Header"/>
    </w:pPr>
    <w:r>
      <w:rPr>
        <w:noProof/>
      </w:rPr>
      <w:pict w14:anchorId="1F85F5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1327109" o:spid="_x0000_s1025" type="#_x0000_t75" style="position:absolute;margin-left:0;margin-top:0;width:451.1pt;height:451.1pt;z-index:-251658240;mso-position-horizontal:center;mso-position-horizontal-relative:margin;mso-position-vertical:center;mso-position-vertical-relative:margin" o:allowincell="f">
          <v:imagedata r:id="rId1" o:title="Livhu and Musa Logo-0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44750"/>
    <w:multiLevelType w:val="hybridMultilevel"/>
    <w:tmpl w:val="CDCECE56"/>
    <w:lvl w:ilvl="0" w:tplc="63506EC4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="Mang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5B5F7A"/>
    <w:multiLevelType w:val="hybridMultilevel"/>
    <w:tmpl w:val="0A88533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CE67A5"/>
    <w:multiLevelType w:val="hybridMultilevel"/>
    <w:tmpl w:val="114A8B94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EF28D3"/>
    <w:multiLevelType w:val="hybridMultilevel"/>
    <w:tmpl w:val="526C589A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3B5BCC"/>
    <w:multiLevelType w:val="hybridMultilevel"/>
    <w:tmpl w:val="80A6D4C8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489555">
    <w:abstractNumId w:val="1"/>
  </w:num>
  <w:num w:numId="2" w16cid:durableId="1112743584">
    <w:abstractNumId w:val="2"/>
  </w:num>
  <w:num w:numId="3" w16cid:durableId="22024247">
    <w:abstractNumId w:val="0"/>
  </w:num>
  <w:num w:numId="4" w16cid:durableId="1695301220">
    <w:abstractNumId w:val="4"/>
  </w:num>
  <w:num w:numId="5" w16cid:durableId="1885604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EFC"/>
    <w:rsid w:val="00017721"/>
    <w:rsid w:val="0004042A"/>
    <w:rsid w:val="00041CD9"/>
    <w:rsid w:val="00042BF6"/>
    <w:rsid w:val="00067AF8"/>
    <w:rsid w:val="00082108"/>
    <w:rsid w:val="00085971"/>
    <w:rsid w:val="000B1255"/>
    <w:rsid w:val="000B3917"/>
    <w:rsid w:val="000E1715"/>
    <w:rsid w:val="00101D02"/>
    <w:rsid w:val="00101F54"/>
    <w:rsid w:val="001146F1"/>
    <w:rsid w:val="00116166"/>
    <w:rsid w:val="001220CC"/>
    <w:rsid w:val="0012739A"/>
    <w:rsid w:val="00144E21"/>
    <w:rsid w:val="00153794"/>
    <w:rsid w:val="001B1972"/>
    <w:rsid w:val="001C68C1"/>
    <w:rsid w:val="001D30FA"/>
    <w:rsid w:val="001D3A1C"/>
    <w:rsid w:val="001F104D"/>
    <w:rsid w:val="00203329"/>
    <w:rsid w:val="0021492D"/>
    <w:rsid w:val="00215C2B"/>
    <w:rsid w:val="0022702F"/>
    <w:rsid w:val="00264F35"/>
    <w:rsid w:val="0028240F"/>
    <w:rsid w:val="00286BA6"/>
    <w:rsid w:val="002A006A"/>
    <w:rsid w:val="002A0332"/>
    <w:rsid w:val="002B12CB"/>
    <w:rsid w:val="002C5D5C"/>
    <w:rsid w:val="002E3F84"/>
    <w:rsid w:val="002F32FE"/>
    <w:rsid w:val="002F6A5B"/>
    <w:rsid w:val="0030757B"/>
    <w:rsid w:val="00307CD0"/>
    <w:rsid w:val="003113D2"/>
    <w:rsid w:val="00333048"/>
    <w:rsid w:val="00337A10"/>
    <w:rsid w:val="003704F3"/>
    <w:rsid w:val="0037739C"/>
    <w:rsid w:val="003919B3"/>
    <w:rsid w:val="00435037"/>
    <w:rsid w:val="00443FC9"/>
    <w:rsid w:val="00456181"/>
    <w:rsid w:val="004609F3"/>
    <w:rsid w:val="004728DC"/>
    <w:rsid w:val="00493538"/>
    <w:rsid w:val="004C0C99"/>
    <w:rsid w:val="004E7178"/>
    <w:rsid w:val="00514DD1"/>
    <w:rsid w:val="00520383"/>
    <w:rsid w:val="00521007"/>
    <w:rsid w:val="00536E3F"/>
    <w:rsid w:val="00554522"/>
    <w:rsid w:val="0056227E"/>
    <w:rsid w:val="0057742E"/>
    <w:rsid w:val="005C1FDD"/>
    <w:rsid w:val="005C74A4"/>
    <w:rsid w:val="005D6FD6"/>
    <w:rsid w:val="005F6B13"/>
    <w:rsid w:val="00600AD6"/>
    <w:rsid w:val="006031EC"/>
    <w:rsid w:val="00612BD0"/>
    <w:rsid w:val="00626C21"/>
    <w:rsid w:val="0063579E"/>
    <w:rsid w:val="00652CC6"/>
    <w:rsid w:val="00662E2B"/>
    <w:rsid w:val="00665DF1"/>
    <w:rsid w:val="00670364"/>
    <w:rsid w:val="00697887"/>
    <w:rsid w:val="006A573C"/>
    <w:rsid w:val="006A7BB0"/>
    <w:rsid w:val="006D7851"/>
    <w:rsid w:val="00726B73"/>
    <w:rsid w:val="007349EC"/>
    <w:rsid w:val="00740425"/>
    <w:rsid w:val="00743CDD"/>
    <w:rsid w:val="00755B05"/>
    <w:rsid w:val="00774BD1"/>
    <w:rsid w:val="00784542"/>
    <w:rsid w:val="00791531"/>
    <w:rsid w:val="007C6174"/>
    <w:rsid w:val="007D3BC6"/>
    <w:rsid w:val="007D3E78"/>
    <w:rsid w:val="00824E02"/>
    <w:rsid w:val="00835331"/>
    <w:rsid w:val="0085096F"/>
    <w:rsid w:val="0085216C"/>
    <w:rsid w:val="00864D03"/>
    <w:rsid w:val="008677AD"/>
    <w:rsid w:val="00873CF0"/>
    <w:rsid w:val="00891C4A"/>
    <w:rsid w:val="00893FD5"/>
    <w:rsid w:val="008C60DE"/>
    <w:rsid w:val="008D22E8"/>
    <w:rsid w:val="009173EA"/>
    <w:rsid w:val="009264D8"/>
    <w:rsid w:val="00940646"/>
    <w:rsid w:val="00965460"/>
    <w:rsid w:val="0097101D"/>
    <w:rsid w:val="00984665"/>
    <w:rsid w:val="009A2875"/>
    <w:rsid w:val="009B4064"/>
    <w:rsid w:val="009B4DBD"/>
    <w:rsid w:val="009B7304"/>
    <w:rsid w:val="009C0B49"/>
    <w:rsid w:val="009C508E"/>
    <w:rsid w:val="009E66E1"/>
    <w:rsid w:val="00A123B8"/>
    <w:rsid w:val="00A14B80"/>
    <w:rsid w:val="00A16471"/>
    <w:rsid w:val="00A243CB"/>
    <w:rsid w:val="00A63E1C"/>
    <w:rsid w:val="00A95249"/>
    <w:rsid w:val="00AB2987"/>
    <w:rsid w:val="00AB54D7"/>
    <w:rsid w:val="00AD04FB"/>
    <w:rsid w:val="00AE3FEE"/>
    <w:rsid w:val="00AF2492"/>
    <w:rsid w:val="00B07287"/>
    <w:rsid w:val="00B16E89"/>
    <w:rsid w:val="00B53B40"/>
    <w:rsid w:val="00B603F7"/>
    <w:rsid w:val="00B92B50"/>
    <w:rsid w:val="00B94499"/>
    <w:rsid w:val="00B96193"/>
    <w:rsid w:val="00BA7740"/>
    <w:rsid w:val="00BC06BB"/>
    <w:rsid w:val="00BD3F4D"/>
    <w:rsid w:val="00BE6D7B"/>
    <w:rsid w:val="00BF5D3C"/>
    <w:rsid w:val="00C24077"/>
    <w:rsid w:val="00C55DC9"/>
    <w:rsid w:val="00C63AEC"/>
    <w:rsid w:val="00C67432"/>
    <w:rsid w:val="00C86941"/>
    <w:rsid w:val="00C9151B"/>
    <w:rsid w:val="00CB516D"/>
    <w:rsid w:val="00CD152E"/>
    <w:rsid w:val="00CD1CCA"/>
    <w:rsid w:val="00CD782E"/>
    <w:rsid w:val="00CE1363"/>
    <w:rsid w:val="00CE263C"/>
    <w:rsid w:val="00CE2AFE"/>
    <w:rsid w:val="00CE6CCE"/>
    <w:rsid w:val="00CF575E"/>
    <w:rsid w:val="00D30618"/>
    <w:rsid w:val="00D5012E"/>
    <w:rsid w:val="00D636DD"/>
    <w:rsid w:val="00D64A31"/>
    <w:rsid w:val="00D833E2"/>
    <w:rsid w:val="00DA7814"/>
    <w:rsid w:val="00DB450D"/>
    <w:rsid w:val="00DD6EFC"/>
    <w:rsid w:val="00DE09F9"/>
    <w:rsid w:val="00DF6BC7"/>
    <w:rsid w:val="00E01A9F"/>
    <w:rsid w:val="00E307BD"/>
    <w:rsid w:val="00E34585"/>
    <w:rsid w:val="00E70182"/>
    <w:rsid w:val="00E70CF2"/>
    <w:rsid w:val="00E8201B"/>
    <w:rsid w:val="00EA48BC"/>
    <w:rsid w:val="00EA71EC"/>
    <w:rsid w:val="00EB68DD"/>
    <w:rsid w:val="00EC0430"/>
    <w:rsid w:val="00ED3728"/>
    <w:rsid w:val="00EE3820"/>
    <w:rsid w:val="00EE6725"/>
    <w:rsid w:val="00EF0961"/>
    <w:rsid w:val="00EF2B2C"/>
    <w:rsid w:val="00F003AC"/>
    <w:rsid w:val="00F22A47"/>
    <w:rsid w:val="00F62340"/>
    <w:rsid w:val="00F624B2"/>
    <w:rsid w:val="00F64AE3"/>
    <w:rsid w:val="00F84AE7"/>
    <w:rsid w:val="00FC0340"/>
    <w:rsid w:val="00FD368E"/>
    <w:rsid w:val="00FD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A6B33A2"/>
  <w15:chartTrackingRefBased/>
  <w15:docId w15:val="{43271DE7-8E06-4215-A4FD-3DE1648A0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US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72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lang w:val="en-ZA" w:eastAsia="en-US" w:bidi="ar-SA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36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368E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FD36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368E"/>
    <w:rPr>
      <w:rFonts w:cs="Mangal"/>
    </w:rPr>
  </w:style>
  <w:style w:type="table" w:styleId="TableGrid">
    <w:name w:val="Table Grid"/>
    <w:basedOn w:val="TableNormal"/>
    <w:uiPriority w:val="39"/>
    <w:rsid w:val="00514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4DD1"/>
    <w:pPr>
      <w:ind w:left="720"/>
      <w:contextualSpacing/>
    </w:pPr>
  </w:style>
  <w:style w:type="paragraph" w:customStyle="1" w:styleId="paragraph">
    <w:name w:val="paragraph"/>
    <w:basedOn w:val="Normal"/>
    <w:rsid w:val="0097101D"/>
    <w:pPr>
      <w:spacing w:before="100" w:beforeAutospacing="1" w:after="100" w:afterAutospacing="1"/>
    </w:pPr>
    <w:rPr>
      <w:sz w:val="24"/>
      <w:szCs w:val="24"/>
      <w:lang w:val="en-US" w:eastAsia="zh-CN"/>
    </w:rPr>
  </w:style>
  <w:style w:type="character" w:customStyle="1" w:styleId="normaltextrun">
    <w:name w:val="normaltextrun"/>
    <w:basedOn w:val="DefaultParagraphFont"/>
    <w:rsid w:val="0097101D"/>
  </w:style>
  <w:style w:type="character" w:customStyle="1" w:styleId="eop">
    <w:name w:val="eop"/>
    <w:basedOn w:val="DefaultParagraphFont"/>
    <w:rsid w:val="0097101D"/>
  </w:style>
  <w:style w:type="character" w:customStyle="1" w:styleId="tabchar">
    <w:name w:val="tabchar"/>
    <w:basedOn w:val="DefaultParagraphFont"/>
    <w:rsid w:val="009710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084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8231">
      <w:marLeft w:val="0"/>
      <w:marRight w:val="0"/>
      <w:marTop w:val="0"/>
      <w:marBottom w:val="0"/>
      <w:divBdr>
        <w:top w:val="single" w:sz="2" w:space="0" w:color="D9D9E3"/>
        <w:left w:val="single" w:sz="2" w:space="0" w:color="D9D9E3"/>
        <w:bottom w:val="single" w:sz="2" w:space="0" w:color="D9D9E3"/>
        <w:right w:val="single" w:sz="2" w:space="0" w:color="D9D9E3"/>
      </w:divBdr>
      <w:divsChild>
        <w:div w:id="190822046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13220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3954656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66977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32278046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6906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2765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0717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2188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24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4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%20C\Sithembe%20Transportation%20&amp;%20Projects\Sithembe%20Office%20-%20Documents\20%20Livhu%20and%20Musa\New%20LME%20Le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2d4ef4-b04a-4b31-a502-7b4d1ae74549">
      <Terms xmlns="http://schemas.microsoft.com/office/infopath/2007/PartnerControls"/>
    </lcf76f155ced4ddcb4097134ff3c332f>
    <TaxCatchAll xmlns="3e1fb217-3513-4a84-b39a-87d8fab7c42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89B8502A024479EA1CF80A2D6DF12" ma:contentTypeVersion="13" ma:contentTypeDescription="Create a new document." ma:contentTypeScope="" ma:versionID="8091ae61a59d4988b9942b1a35aae76a">
  <xsd:schema xmlns:xsd="http://www.w3.org/2001/XMLSchema" xmlns:xs="http://www.w3.org/2001/XMLSchema" xmlns:p="http://schemas.microsoft.com/office/2006/metadata/properties" xmlns:ns2="f62d4ef4-b04a-4b31-a502-7b4d1ae74549" xmlns:ns3="3e1fb217-3513-4a84-b39a-87d8fab7c42d" targetNamespace="http://schemas.microsoft.com/office/2006/metadata/properties" ma:root="true" ma:fieldsID="8a3e649d8277a7bc611c6cb84cf7ec9a" ns2:_="" ns3:_="">
    <xsd:import namespace="f62d4ef4-b04a-4b31-a502-7b4d1ae74549"/>
    <xsd:import namespace="3e1fb217-3513-4a84-b39a-87d8fab7c4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d4ef4-b04a-4b31-a502-7b4d1ae745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4de842-58e0-4cec-8a9b-39016af931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fb217-3513-4a84-b39a-87d8fab7c42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196097-f8ce-4c33-b49d-df6dd16643e2}" ma:internalName="TaxCatchAll" ma:showField="CatchAllData" ma:web="3e1fb217-3513-4a84-b39a-87d8fab7c4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134C38-ED3A-4C72-A419-1D3EE331D3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33BFA0-4CD3-4132-879A-6527A4103FEA}">
  <ds:schemaRefs>
    <ds:schemaRef ds:uri="http://purl.org/dc/dcmitype/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terms/"/>
    <ds:schemaRef ds:uri="ce78570e-075e-478c-b493-1d892a9413a1"/>
    <ds:schemaRef ds:uri="http://schemas.openxmlformats.org/package/2006/metadata/core-properties"/>
    <ds:schemaRef ds:uri="0b74bfe4-0a1a-41a5-8aa2-ee1653790b5c"/>
    <ds:schemaRef ds:uri="http://schemas.microsoft.com/office/2006/metadata/properties"/>
    <ds:schemaRef ds:uri="f62d4ef4-b04a-4b31-a502-7b4d1ae74549"/>
    <ds:schemaRef ds:uri="3e1fb217-3513-4a84-b39a-87d8fab7c42d"/>
  </ds:schemaRefs>
</ds:datastoreItem>
</file>

<file path=customXml/itemProps3.xml><?xml version="1.0" encoding="utf-8"?>
<ds:datastoreItem xmlns:ds="http://schemas.openxmlformats.org/officeDocument/2006/customXml" ds:itemID="{D0B4F481-3846-48DD-B52E-987FD931FC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2d4ef4-b04a-4b31-a502-7b4d1ae74549"/>
    <ds:schemaRef ds:uri="3e1fb217-3513-4a84-b39a-87d8fab7c4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LME Leterhead</Template>
  <TotalTime>2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Accounts Manager</dc:creator>
  <cp:keywords/>
  <dc:description/>
  <cp:lastModifiedBy>Accounts Sithembe</cp:lastModifiedBy>
  <cp:revision>5</cp:revision>
  <cp:lastPrinted>2024-03-20T14:46:00Z</cp:lastPrinted>
  <dcterms:created xsi:type="dcterms:W3CDTF">2025-03-04T08:16:00Z</dcterms:created>
  <dcterms:modified xsi:type="dcterms:W3CDTF">2025-03-04T08:18:00Z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0x0101004F889B8502A024479EA1CF80A2D6DF12</vt:lpwstr>
  </property>
  <property fmtid="{D5CDD505-2E9C-101B-9397-08002B2CF9AE}" pid="3" name="MediaServiceImageTags">
    <vt:lpwstr/>
  </property>
</Properties>
</file>